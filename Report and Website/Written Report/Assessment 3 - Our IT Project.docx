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ED4CF1"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ED4CF1"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ED4CF1"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ED4CF1"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ED4CF1"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ED4CF1"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ED4CF1"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ED4CF1"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ED4CF1"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ED4CF1"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ED4CF1"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4D444A9F" w14:textId="534A6D28" w:rsidR="000D03B9" w:rsidRPr="00355DF6" w:rsidRDefault="00172848">
          <w:pPr>
            <w:pStyle w:val="TOC1"/>
            <w:tabs>
              <w:tab w:val="right" w:leader="dot" w:pos="9350"/>
            </w:tabs>
            <w:rPr>
              <w:rFonts w:ascii="Open Sans" w:hAnsi="Open Sans" w:cs="Open Sans"/>
              <w:noProof/>
              <w:color w:val="auto"/>
              <w:sz w:val="20"/>
              <w:szCs w:val="20"/>
              <w:lang w:eastAsia="en-AU"/>
            </w:rPr>
          </w:pPr>
          <w:r w:rsidRPr="00355DF6">
            <w:rPr>
              <w:rFonts w:ascii="Open Sans" w:hAnsi="Open Sans" w:cs="Open Sans"/>
              <w:sz w:val="20"/>
              <w:szCs w:val="20"/>
            </w:rPr>
            <w:fldChar w:fldCharType="begin"/>
          </w:r>
          <w:r w:rsidRPr="00355DF6">
            <w:rPr>
              <w:rFonts w:ascii="Open Sans" w:hAnsi="Open Sans" w:cs="Open Sans"/>
              <w:sz w:val="20"/>
              <w:szCs w:val="20"/>
            </w:rPr>
            <w:instrText xml:space="preserve"> TOC \o "1-3" \h \z \u </w:instrText>
          </w:r>
          <w:r w:rsidRPr="00355DF6">
            <w:rPr>
              <w:rFonts w:ascii="Open Sans" w:hAnsi="Open Sans" w:cs="Open Sans"/>
              <w:sz w:val="20"/>
              <w:szCs w:val="20"/>
            </w:rPr>
            <w:fldChar w:fldCharType="separate"/>
          </w:r>
          <w:hyperlink w:anchor="_Toc57393727" w:history="1">
            <w:r w:rsidR="000D03B9" w:rsidRPr="00355DF6">
              <w:rPr>
                <w:rStyle w:val="Hyperlink"/>
                <w:rFonts w:ascii="Open Sans" w:hAnsi="Open Sans" w:cs="Open Sans"/>
                <w:noProof/>
                <w:sz w:val="20"/>
                <w:szCs w:val="20"/>
              </w:rPr>
              <w:t>Team Profile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sidR="00ED4CF1">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4FEF92BF" w14:textId="6BAC2FFD"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28" w:history="1">
            <w:r w:rsidR="000D03B9" w:rsidRPr="00355DF6">
              <w:rPr>
                <w:rStyle w:val="Hyperlink"/>
                <w:rFonts w:ascii="Open Sans" w:hAnsi="Open Sans" w:cs="Open Sans"/>
                <w:noProof/>
                <w:sz w:val="20"/>
                <w:szCs w:val="20"/>
              </w:rPr>
              <w:t>Mission Statement:</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34DD9330" w14:textId="40114E41"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29" w:history="1">
            <w:r w:rsidR="000D03B9" w:rsidRPr="00355DF6">
              <w:rPr>
                <w:rStyle w:val="Hyperlink"/>
                <w:rFonts w:ascii="Open Sans" w:hAnsi="Open Sans" w:cs="Open Sans"/>
                <w:noProof/>
                <w:sz w:val="20"/>
                <w:szCs w:val="20"/>
              </w:rPr>
              <w:t>Personal Information: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33645E32" w14:textId="13CC6299"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0"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2C7E8220" w14:textId="519F1EC1"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1" w:history="1">
            <w:r w:rsidR="000D03B9" w:rsidRPr="00355DF6">
              <w:rPr>
                <w:rStyle w:val="Hyperlink"/>
                <w:rFonts w:ascii="Open Sans" w:hAnsi="Open Sans" w:cs="Open Sans"/>
                <w:bC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7</w:t>
            </w:r>
            <w:r w:rsidR="000D03B9" w:rsidRPr="00355DF6">
              <w:rPr>
                <w:rFonts w:ascii="Open Sans" w:hAnsi="Open Sans" w:cs="Open Sans"/>
                <w:noProof/>
                <w:webHidden/>
                <w:sz w:val="20"/>
                <w:szCs w:val="20"/>
              </w:rPr>
              <w:fldChar w:fldCharType="end"/>
            </w:r>
          </w:hyperlink>
        </w:p>
        <w:p w14:paraId="0C52D6ED" w14:textId="1F42EF36"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2" w:history="1">
            <w:r w:rsidR="000D03B9" w:rsidRPr="00355DF6">
              <w:rPr>
                <w:rStyle w:val="Hyperlink"/>
                <w:rFonts w:ascii="Open Sans" w:hAnsi="Open Sans" w:cs="Open Sans"/>
                <w:bC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7</w:t>
            </w:r>
            <w:r w:rsidR="000D03B9" w:rsidRPr="00355DF6">
              <w:rPr>
                <w:rFonts w:ascii="Open Sans" w:hAnsi="Open Sans" w:cs="Open Sans"/>
                <w:noProof/>
                <w:webHidden/>
                <w:sz w:val="20"/>
                <w:szCs w:val="20"/>
              </w:rPr>
              <w:fldChar w:fldCharType="end"/>
            </w:r>
          </w:hyperlink>
        </w:p>
        <w:p w14:paraId="610BF8A5" w14:textId="4E7613C1"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3" w:history="1">
            <w:r w:rsidR="000D03B9" w:rsidRPr="00355DF6">
              <w:rPr>
                <w:rStyle w:val="Hyperlink"/>
                <w:rFonts w:ascii="Open Sans" w:hAnsi="Open Sans" w:cs="Open Sans"/>
                <w:bC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8</w:t>
            </w:r>
            <w:r w:rsidR="000D03B9" w:rsidRPr="00355DF6">
              <w:rPr>
                <w:rFonts w:ascii="Open Sans" w:hAnsi="Open Sans" w:cs="Open Sans"/>
                <w:noProof/>
                <w:webHidden/>
                <w:sz w:val="20"/>
                <w:szCs w:val="20"/>
              </w:rPr>
              <w:fldChar w:fldCharType="end"/>
            </w:r>
          </w:hyperlink>
        </w:p>
        <w:p w14:paraId="234EB4C6" w14:textId="1F15ECCD"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4"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8</w:t>
            </w:r>
            <w:r w:rsidR="000D03B9" w:rsidRPr="00355DF6">
              <w:rPr>
                <w:rFonts w:ascii="Open Sans" w:hAnsi="Open Sans" w:cs="Open Sans"/>
                <w:noProof/>
                <w:webHidden/>
                <w:sz w:val="20"/>
                <w:szCs w:val="20"/>
              </w:rPr>
              <w:fldChar w:fldCharType="end"/>
            </w:r>
          </w:hyperlink>
        </w:p>
        <w:p w14:paraId="1D79D9D0" w14:textId="176825A9"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5"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9</w:t>
            </w:r>
            <w:r w:rsidR="000D03B9" w:rsidRPr="00355DF6">
              <w:rPr>
                <w:rFonts w:ascii="Open Sans" w:hAnsi="Open Sans" w:cs="Open Sans"/>
                <w:noProof/>
                <w:webHidden/>
                <w:sz w:val="20"/>
                <w:szCs w:val="20"/>
              </w:rPr>
              <w:fldChar w:fldCharType="end"/>
            </w:r>
          </w:hyperlink>
        </w:p>
        <w:p w14:paraId="66A5B7C8" w14:textId="7B79FD5F"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36" w:history="1">
            <w:r w:rsidR="000D03B9" w:rsidRPr="00355DF6">
              <w:rPr>
                <w:rStyle w:val="Hyperlink"/>
                <w:rFonts w:ascii="Open Sans" w:hAnsi="Open Sans" w:cs="Open Sans"/>
                <w:noProof/>
                <w:sz w:val="20"/>
                <w:szCs w:val="20"/>
              </w:rPr>
              <w:t>Group Processes: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9</w:t>
            </w:r>
            <w:r w:rsidR="000D03B9" w:rsidRPr="00355DF6">
              <w:rPr>
                <w:rFonts w:ascii="Open Sans" w:hAnsi="Open Sans" w:cs="Open Sans"/>
                <w:noProof/>
                <w:webHidden/>
                <w:sz w:val="20"/>
                <w:szCs w:val="20"/>
              </w:rPr>
              <w:fldChar w:fldCharType="end"/>
            </w:r>
          </w:hyperlink>
        </w:p>
        <w:p w14:paraId="7E886ED6" w14:textId="42E2021C"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37" w:history="1">
            <w:r w:rsidR="000D03B9" w:rsidRPr="00355DF6">
              <w:rPr>
                <w:rStyle w:val="Hyperlink"/>
                <w:rFonts w:ascii="Open Sans" w:hAnsi="Open Sans" w:cs="Open Sans"/>
                <w:noProof/>
                <w:sz w:val="20"/>
                <w:szCs w:val="20"/>
              </w:rPr>
              <w:t>Career Plans: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10</w:t>
            </w:r>
            <w:r w:rsidR="000D03B9" w:rsidRPr="00355DF6">
              <w:rPr>
                <w:rFonts w:ascii="Open Sans" w:hAnsi="Open Sans" w:cs="Open Sans"/>
                <w:noProof/>
                <w:webHidden/>
                <w:sz w:val="20"/>
                <w:szCs w:val="20"/>
              </w:rPr>
              <w:fldChar w:fldCharType="end"/>
            </w:r>
          </w:hyperlink>
        </w:p>
        <w:p w14:paraId="5310F942" w14:textId="541C9C76"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8"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10</w:t>
            </w:r>
            <w:r w:rsidR="000D03B9" w:rsidRPr="00355DF6">
              <w:rPr>
                <w:rFonts w:ascii="Open Sans" w:hAnsi="Open Sans" w:cs="Open Sans"/>
                <w:noProof/>
                <w:webHidden/>
                <w:sz w:val="20"/>
                <w:szCs w:val="20"/>
              </w:rPr>
              <w:fldChar w:fldCharType="end"/>
            </w:r>
          </w:hyperlink>
        </w:p>
        <w:p w14:paraId="4D373A02" w14:textId="0B56D253"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39"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11</w:t>
            </w:r>
            <w:r w:rsidR="000D03B9" w:rsidRPr="00355DF6">
              <w:rPr>
                <w:rFonts w:ascii="Open Sans" w:hAnsi="Open Sans" w:cs="Open Sans"/>
                <w:noProof/>
                <w:webHidden/>
                <w:sz w:val="20"/>
                <w:szCs w:val="20"/>
              </w:rPr>
              <w:fldChar w:fldCharType="end"/>
            </w:r>
          </w:hyperlink>
        </w:p>
        <w:p w14:paraId="5AB9412E" w14:textId="5F093000"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40" w:history="1">
            <w:r w:rsidR="000D03B9" w:rsidRPr="00355DF6">
              <w:rPr>
                <w:rStyle w:val="Hyperlink"/>
                <w:rFonts w:ascii="Open Sans" w:hAnsi="Open Sans" w:cs="Open San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11</w:t>
            </w:r>
            <w:r w:rsidR="000D03B9" w:rsidRPr="00355DF6">
              <w:rPr>
                <w:rFonts w:ascii="Open Sans" w:hAnsi="Open Sans" w:cs="Open Sans"/>
                <w:noProof/>
                <w:webHidden/>
                <w:sz w:val="20"/>
                <w:szCs w:val="20"/>
              </w:rPr>
              <w:fldChar w:fldCharType="end"/>
            </w:r>
          </w:hyperlink>
        </w:p>
        <w:p w14:paraId="1006757A" w14:textId="102CF254"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41" w:history="1">
            <w:r w:rsidR="000D03B9" w:rsidRPr="00355DF6">
              <w:rPr>
                <w:rStyle w:val="Hyperlink"/>
                <w:rFonts w:ascii="Open Sans" w:hAnsi="Open Sans" w:cs="Open San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12</w:t>
            </w:r>
            <w:r w:rsidR="000D03B9" w:rsidRPr="00355DF6">
              <w:rPr>
                <w:rFonts w:ascii="Open Sans" w:hAnsi="Open Sans" w:cs="Open Sans"/>
                <w:noProof/>
                <w:webHidden/>
                <w:sz w:val="20"/>
                <w:szCs w:val="20"/>
              </w:rPr>
              <w:fldChar w:fldCharType="end"/>
            </w:r>
          </w:hyperlink>
        </w:p>
        <w:p w14:paraId="62D59525" w14:textId="263D5127"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42" w:history="1">
            <w:r w:rsidR="000D03B9" w:rsidRPr="00355DF6">
              <w:rPr>
                <w:rStyle w:val="Hyperlink"/>
                <w:rFonts w:ascii="Open Sans" w:hAnsi="Open Sans" w:cs="Open San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12</w:t>
            </w:r>
            <w:r w:rsidR="000D03B9" w:rsidRPr="00355DF6">
              <w:rPr>
                <w:rFonts w:ascii="Open Sans" w:hAnsi="Open Sans" w:cs="Open Sans"/>
                <w:noProof/>
                <w:webHidden/>
                <w:sz w:val="20"/>
                <w:szCs w:val="20"/>
              </w:rPr>
              <w:fldChar w:fldCharType="end"/>
            </w:r>
          </w:hyperlink>
        </w:p>
        <w:p w14:paraId="36C7A5C0" w14:textId="6CBD54DE"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43"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13</w:t>
            </w:r>
            <w:r w:rsidR="000D03B9" w:rsidRPr="00355DF6">
              <w:rPr>
                <w:rFonts w:ascii="Open Sans" w:hAnsi="Open Sans" w:cs="Open Sans"/>
                <w:noProof/>
                <w:webHidden/>
                <w:sz w:val="20"/>
                <w:szCs w:val="20"/>
              </w:rPr>
              <w:fldChar w:fldCharType="end"/>
            </w:r>
          </w:hyperlink>
        </w:p>
        <w:p w14:paraId="242E9383" w14:textId="2B43B604"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44"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14</w:t>
            </w:r>
            <w:r w:rsidR="000D03B9" w:rsidRPr="00355DF6">
              <w:rPr>
                <w:rFonts w:ascii="Open Sans" w:hAnsi="Open Sans" w:cs="Open Sans"/>
                <w:noProof/>
                <w:webHidden/>
                <w:sz w:val="20"/>
                <w:szCs w:val="20"/>
              </w:rPr>
              <w:fldChar w:fldCharType="end"/>
            </w:r>
          </w:hyperlink>
        </w:p>
        <w:p w14:paraId="29DDDD7C" w14:textId="29D786FC"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745" w:history="1">
            <w:r w:rsidR="000D03B9" w:rsidRPr="00355DF6">
              <w:rPr>
                <w:rStyle w:val="Hyperlink"/>
                <w:rFonts w:ascii="Open Sans" w:hAnsi="Open Sans" w:cs="Open Sans"/>
                <w:noProof/>
                <w:sz w:val="20"/>
                <w:szCs w:val="20"/>
              </w:rPr>
              <w:t>Tools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3F86B02B" w14:textId="7091568B"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46" w:history="1">
            <w:r w:rsidR="000D03B9" w:rsidRPr="00355DF6">
              <w:rPr>
                <w:rStyle w:val="Hyperlink"/>
                <w:rFonts w:ascii="Open Sans" w:hAnsi="Open Sans" w:cs="Open Sans"/>
                <w:noProof/>
                <w:sz w:val="20"/>
                <w:szCs w:val="20"/>
              </w:rPr>
              <w:t>Microsoft Teams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2D213E75" w14:textId="4FEC83BE"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47" w:history="1">
            <w:r w:rsidR="000D03B9" w:rsidRPr="00355DF6">
              <w:rPr>
                <w:rStyle w:val="Hyperlink"/>
                <w:rFonts w:ascii="Open Sans" w:hAnsi="Open Sans" w:cs="Open Sans"/>
                <w:noProof/>
                <w:sz w:val="20"/>
                <w:szCs w:val="20"/>
              </w:rPr>
              <w:t>GitHub Repository</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6F65EA5D" w14:textId="376D21F2"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48" w:history="1">
            <w:r w:rsidR="000D03B9" w:rsidRPr="00355DF6">
              <w:rPr>
                <w:rStyle w:val="Hyperlink"/>
                <w:rFonts w:ascii="Open Sans" w:hAnsi="Open Sans" w:cs="Open Sans"/>
                <w:noProof/>
                <w:sz w:val="20"/>
                <w:szCs w:val="20"/>
              </w:rPr>
              <w:t>Discord Discussion History</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33DCE626" w14:textId="7C7D82B8"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49" w:history="1">
            <w:r w:rsidR="000D03B9" w:rsidRPr="00355DF6">
              <w:rPr>
                <w:rStyle w:val="Hyperlink"/>
                <w:rFonts w:ascii="Open Sans" w:hAnsi="Open Sans" w:cs="Open Sans"/>
                <w:noProof/>
                <w:sz w:val="20"/>
                <w:szCs w:val="20"/>
              </w:rPr>
              <w:t>Extended Team Member Information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16</w:t>
            </w:r>
            <w:r w:rsidR="000D03B9" w:rsidRPr="00355DF6">
              <w:rPr>
                <w:rFonts w:ascii="Open Sans" w:hAnsi="Open Sans" w:cs="Open Sans"/>
                <w:noProof/>
                <w:webHidden/>
                <w:sz w:val="20"/>
                <w:szCs w:val="20"/>
              </w:rPr>
              <w:fldChar w:fldCharType="end"/>
            </w:r>
          </w:hyperlink>
        </w:p>
        <w:p w14:paraId="3C761D17" w14:textId="64F20DCB"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750" w:history="1">
            <w:r w:rsidR="000D03B9" w:rsidRPr="00355DF6">
              <w:rPr>
                <w:rStyle w:val="Hyperlink"/>
                <w:rFonts w:ascii="Open Sans" w:hAnsi="Open Sans" w:cs="Open Sans"/>
                <w:noProof/>
                <w:sz w:val="20"/>
                <w:szCs w:val="20"/>
              </w:rPr>
              <w:t>Meetings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16</w:t>
            </w:r>
            <w:r w:rsidR="000D03B9" w:rsidRPr="00355DF6">
              <w:rPr>
                <w:rFonts w:ascii="Open Sans" w:hAnsi="Open Sans" w:cs="Open Sans"/>
                <w:noProof/>
                <w:webHidden/>
                <w:sz w:val="20"/>
                <w:szCs w:val="20"/>
              </w:rPr>
              <w:fldChar w:fldCharType="end"/>
            </w:r>
          </w:hyperlink>
        </w:p>
        <w:p w14:paraId="1A46DAAB" w14:textId="11427533"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751" w:history="1">
            <w:r w:rsidR="000D03B9" w:rsidRPr="00355DF6">
              <w:rPr>
                <w:rStyle w:val="Hyperlink"/>
                <w:rFonts w:ascii="Open Sans" w:hAnsi="Open Sans" w:cs="Open Sans"/>
                <w:noProof/>
                <w:sz w:val="20"/>
                <w:szCs w:val="20"/>
              </w:rPr>
              <w:t>Project Plan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2B3F8766" w14:textId="5EA291F3"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52"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3F3A0D27" w14:textId="4E2758EA"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3" w:history="1">
            <w:r w:rsidR="000D03B9" w:rsidRPr="00355DF6">
              <w:rPr>
                <w:rStyle w:val="Hyperlink"/>
                <w:rFonts w:ascii="Open Sans" w:hAnsi="Open Sans" w:cs="Open Sans"/>
                <w:noProof/>
                <w:sz w:val="20"/>
                <w:szCs w:val="20"/>
              </w:rPr>
              <w:t>Topic</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31175461" w14:textId="29DFA87D"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4" w:history="1">
            <w:r w:rsidR="000D03B9" w:rsidRPr="00355DF6">
              <w:rPr>
                <w:rStyle w:val="Hyperlink"/>
                <w:rFonts w:ascii="Open Sans" w:hAnsi="Open Sans" w:cs="Open Sans"/>
                <w:noProof/>
                <w:sz w:val="20"/>
                <w:szCs w:val="20"/>
              </w:rPr>
              <w:t>Motivation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670CE474" w14:textId="79739E68"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5" w:history="1">
            <w:r w:rsidR="000D03B9" w:rsidRPr="00355DF6">
              <w:rPr>
                <w:rStyle w:val="Hyperlink"/>
                <w:rFonts w:ascii="Open Sans" w:hAnsi="Open Sans" w:cs="Open Sans"/>
                <w:noProof/>
                <w:sz w:val="20"/>
                <w:szCs w:val="20"/>
              </w:rPr>
              <w:t>Landscape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74A52076" w14:textId="4BC9882C"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56" w:history="1">
            <w:r w:rsidR="000D03B9" w:rsidRPr="00355DF6">
              <w:rPr>
                <w:rStyle w:val="Hyperlink"/>
                <w:rFonts w:ascii="Open Sans" w:hAnsi="Open Sans" w:cs="Open Sans"/>
                <w:noProof/>
                <w:sz w:val="20"/>
                <w:szCs w:val="20"/>
              </w:rPr>
              <w:t>Detailed Description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19</w:t>
            </w:r>
            <w:r w:rsidR="000D03B9" w:rsidRPr="00355DF6">
              <w:rPr>
                <w:rFonts w:ascii="Open Sans" w:hAnsi="Open Sans" w:cs="Open Sans"/>
                <w:noProof/>
                <w:webHidden/>
                <w:sz w:val="20"/>
                <w:szCs w:val="20"/>
              </w:rPr>
              <w:fldChar w:fldCharType="end"/>
            </w:r>
          </w:hyperlink>
        </w:p>
        <w:p w14:paraId="7DDB4566" w14:textId="18E80B55"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7" w:history="1">
            <w:r w:rsidR="000D03B9" w:rsidRPr="00355DF6">
              <w:rPr>
                <w:rStyle w:val="Hyperlink"/>
                <w:rFonts w:ascii="Open Sans" w:hAnsi="Open Sans" w:cs="Open Sans"/>
                <w:noProof/>
                <w:sz w:val="20"/>
                <w:szCs w:val="20"/>
              </w:rPr>
              <w:t>Aims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19</w:t>
            </w:r>
            <w:r w:rsidR="000D03B9" w:rsidRPr="00355DF6">
              <w:rPr>
                <w:rFonts w:ascii="Open Sans" w:hAnsi="Open Sans" w:cs="Open Sans"/>
                <w:noProof/>
                <w:webHidden/>
                <w:sz w:val="20"/>
                <w:szCs w:val="20"/>
              </w:rPr>
              <w:fldChar w:fldCharType="end"/>
            </w:r>
          </w:hyperlink>
        </w:p>
        <w:p w14:paraId="6002680B" w14:textId="4F8F4D7A"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8" w:history="1">
            <w:r w:rsidR="000D03B9" w:rsidRPr="00355DF6">
              <w:rPr>
                <w:rStyle w:val="Hyperlink"/>
                <w:rFonts w:ascii="Open Sans" w:hAnsi="Open Sans" w:cs="Open Sans"/>
                <w:noProof/>
                <w:sz w:val="20"/>
                <w:szCs w:val="20"/>
              </w:rPr>
              <w:t>Plans and Progress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20</w:t>
            </w:r>
            <w:r w:rsidR="000D03B9" w:rsidRPr="00355DF6">
              <w:rPr>
                <w:rFonts w:ascii="Open Sans" w:hAnsi="Open Sans" w:cs="Open Sans"/>
                <w:noProof/>
                <w:webHidden/>
                <w:sz w:val="20"/>
                <w:szCs w:val="20"/>
              </w:rPr>
              <w:fldChar w:fldCharType="end"/>
            </w:r>
          </w:hyperlink>
        </w:p>
        <w:p w14:paraId="575E4FED" w14:textId="4BD6198A"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59" w:history="1">
            <w:r w:rsidR="000D03B9" w:rsidRPr="00355DF6">
              <w:rPr>
                <w:rStyle w:val="Hyperlink"/>
                <w:rFonts w:ascii="Open Sans" w:hAnsi="Open Sans" w:cs="Open Sans"/>
                <w:noProof/>
                <w:sz w:val="20"/>
                <w:szCs w:val="20"/>
              </w:rPr>
              <w:t>Roles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24</w:t>
            </w:r>
            <w:r w:rsidR="000D03B9" w:rsidRPr="00355DF6">
              <w:rPr>
                <w:rFonts w:ascii="Open Sans" w:hAnsi="Open Sans" w:cs="Open Sans"/>
                <w:noProof/>
                <w:webHidden/>
                <w:sz w:val="20"/>
                <w:szCs w:val="20"/>
              </w:rPr>
              <w:fldChar w:fldCharType="end"/>
            </w:r>
          </w:hyperlink>
        </w:p>
        <w:p w14:paraId="582D2072" w14:textId="32F5EE42"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0" w:history="1">
            <w:r w:rsidR="000D03B9" w:rsidRPr="00355DF6">
              <w:rPr>
                <w:rStyle w:val="Hyperlink"/>
                <w:rFonts w:ascii="Open Sans" w:hAnsi="Open Sans" w:cs="Open Sans"/>
                <w:noProof/>
                <w:sz w:val="20"/>
                <w:szCs w:val="20"/>
              </w:rPr>
              <w:t>Scope and Limits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26</w:t>
            </w:r>
            <w:r w:rsidR="000D03B9" w:rsidRPr="00355DF6">
              <w:rPr>
                <w:rFonts w:ascii="Open Sans" w:hAnsi="Open Sans" w:cs="Open Sans"/>
                <w:noProof/>
                <w:webHidden/>
                <w:sz w:val="20"/>
                <w:szCs w:val="20"/>
              </w:rPr>
              <w:fldChar w:fldCharType="end"/>
            </w:r>
          </w:hyperlink>
        </w:p>
        <w:p w14:paraId="56429E16" w14:textId="78DA6421"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1" w:history="1">
            <w:r w:rsidR="000D03B9" w:rsidRPr="00355DF6">
              <w:rPr>
                <w:rStyle w:val="Hyperlink"/>
                <w:rFonts w:ascii="Open Sans" w:hAnsi="Open Sans" w:cs="Open Sans"/>
                <w:noProof/>
                <w:sz w:val="20"/>
                <w:szCs w:val="20"/>
              </w:rPr>
              <w:t>Tools and Technologies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27</w:t>
            </w:r>
            <w:r w:rsidR="000D03B9" w:rsidRPr="00355DF6">
              <w:rPr>
                <w:rFonts w:ascii="Open Sans" w:hAnsi="Open Sans" w:cs="Open Sans"/>
                <w:noProof/>
                <w:webHidden/>
                <w:sz w:val="20"/>
                <w:szCs w:val="20"/>
              </w:rPr>
              <w:fldChar w:fldCharType="end"/>
            </w:r>
          </w:hyperlink>
        </w:p>
        <w:p w14:paraId="54B7A8AD" w14:textId="539E30E5"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2" w:history="1">
            <w:r w:rsidR="000D03B9" w:rsidRPr="00355DF6">
              <w:rPr>
                <w:rStyle w:val="Hyperlink"/>
                <w:rFonts w:ascii="Open Sans" w:hAnsi="Open Sans" w:cs="Open Sans"/>
                <w:noProof/>
                <w:sz w:val="20"/>
                <w:szCs w:val="20"/>
              </w:rPr>
              <w:t>Testing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28</w:t>
            </w:r>
            <w:r w:rsidR="000D03B9" w:rsidRPr="00355DF6">
              <w:rPr>
                <w:rFonts w:ascii="Open Sans" w:hAnsi="Open Sans" w:cs="Open Sans"/>
                <w:noProof/>
                <w:webHidden/>
                <w:sz w:val="20"/>
                <w:szCs w:val="20"/>
              </w:rPr>
              <w:fldChar w:fldCharType="end"/>
            </w:r>
          </w:hyperlink>
        </w:p>
        <w:p w14:paraId="24CEEA43" w14:textId="3D83C494"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3" w:history="1">
            <w:r w:rsidR="000D03B9" w:rsidRPr="00355DF6">
              <w:rPr>
                <w:rStyle w:val="Hyperlink"/>
                <w:rFonts w:ascii="Open Sans" w:hAnsi="Open Sans" w:cs="Open Sans"/>
                <w:noProof/>
                <w:sz w:val="20"/>
                <w:szCs w:val="20"/>
              </w:rPr>
              <w:t>Timeframe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29</w:t>
            </w:r>
            <w:r w:rsidR="000D03B9" w:rsidRPr="00355DF6">
              <w:rPr>
                <w:rFonts w:ascii="Open Sans" w:hAnsi="Open Sans" w:cs="Open Sans"/>
                <w:noProof/>
                <w:webHidden/>
                <w:sz w:val="20"/>
                <w:szCs w:val="20"/>
              </w:rPr>
              <w:fldChar w:fldCharType="end"/>
            </w:r>
          </w:hyperlink>
        </w:p>
        <w:p w14:paraId="30FDD805" w14:textId="775E9A04"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4" w:history="1">
            <w:r w:rsidR="000D03B9" w:rsidRPr="00355DF6">
              <w:rPr>
                <w:rStyle w:val="Hyperlink"/>
                <w:rFonts w:ascii="Open Sans" w:hAnsi="Open Sans" w:cs="Open Sans"/>
                <w:noProof/>
                <w:sz w:val="20"/>
                <w:szCs w:val="20"/>
              </w:rPr>
              <w:t>Risks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31</w:t>
            </w:r>
            <w:r w:rsidR="000D03B9" w:rsidRPr="00355DF6">
              <w:rPr>
                <w:rFonts w:ascii="Open Sans" w:hAnsi="Open Sans" w:cs="Open Sans"/>
                <w:noProof/>
                <w:webHidden/>
                <w:sz w:val="20"/>
                <w:szCs w:val="20"/>
              </w:rPr>
              <w:fldChar w:fldCharType="end"/>
            </w:r>
          </w:hyperlink>
        </w:p>
        <w:p w14:paraId="1554FCD4" w14:textId="697263F7"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65" w:history="1">
            <w:r w:rsidR="000D03B9" w:rsidRPr="00355DF6">
              <w:rPr>
                <w:rStyle w:val="Hyperlink"/>
                <w:rFonts w:ascii="Open Sans" w:hAnsi="Open Sans" w:cs="Open Sans"/>
                <w:noProof/>
                <w:sz w:val="20"/>
                <w:szCs w:val="20"/>
              </w:rPr>
              <w:t>Group Processes and Communications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32</w:t>
            </w:r>
            <w:r w:rsidR="000D03B9" w:rsidRPr="00355DF6">
              <w:rPr>
                <w:rFonts w:ascii="Open Sans" w:hAnsi="Open Sans" w:cs="Open Sans"/>
                <w:noProof/>
                <w:webHidden/>
                <w:sz w:val="20"/>
                <w:szCs w:val="20"/>
              </w:rPr>
              <w:fldChar w:fldCharType="end"/>
            </w:r>
          </w:hyperlink>
        </w:p>
        <w:p w14:paraId="78740FA7" w14:textId="006A5165"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766" w:history="1">
            <w:r w:rsidR="000D03B9" w:rsidRPr="00355DF6">
              <w:rPr>
                <w:rStyle w:val="Hyperlink"/>
                <w:rFonts w:ascii="Open Sans" w:hAnsi="Open Sans" w:cs="Open Sans"/>
                <w:noProof/>
                <w:sz w:val="20"/>
                <w:szCs w:val="20"/>
              </w:rPr>
              <w:t>Skills and Jobs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33</w:t>
            </w:r>
            <w:r w:rsidR="000D03B9" w:rsidRPr="00355DF6">
              <w:rPr>
                <w:rFonts w:ascii="Open Sans" w:hAnsi="Open Sans" w:cs="Open Sans"/>
                <w:noProof/>
                <w:webHidden/>
                <w:sz w:val="20"/>
                <w:szCs w:val="20"/>
              </w:rPr>
              <w:fldChar w:fldCharType="end"/>
            </w:r>
          </w:hyperlink>
        </w:p>
        <w:p w14:paraId="1789742E" w14:textId="57880B4B"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67" w:history="1">
            <w:r w:rsidR="000D03B9" w:rsidRPr="00355DF6">
              <w:rPr>
                <w:rStyle w:val="Hyperlink"/>
                <w:rFonts w:ascii="Open Sans" w:hAnsi="Open Sans" w:cs="Open Sans"/>
                <w:noProof/>
                <w:sz w:val="20"/>
                <w:szCs w:val="20"/>
              </w:rPr>
              <w:t>Back-End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33</w:t>
            </w:r>
            <w:r w:rsidR="000D03B9" w:rsidRPr="00355DF6">
              <w:rPr>
                <w:rFonts w:ascii="Open Sans" w:hAnsi="Open Sans" w:cs="Open Sans"/>
                <w:noProof/>
                <w:webHidden/>
                <w:sz w:val="20"/>
                <w:szCs w:val="20"/>
              </w:rPr>
              <w:fldChar w:fldCharType="end"/>
            </w:r>
          </w:hyperlink>
        </w:p>
        <w:p w14:paraId="0F3ABB97" w14:textId="642BB725"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68" w:history="1">
            <w:r w:rsidR="000D03B9" w:rsidRPr="00355DF6">
              <w:rPr>
                <w:rStyle w:val="Hyperlink"/>
                <w:rFonts w:ascii="Open Sans" w:hAnsi="Open Sans" w:cs="Open Sans"/>
                <w:noProof/>
                <w:sz w:val="20"/>
                <w:szCs w:val="20"/>
              </w:rPr>
              <w:t>Full-Stack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34</w:t>
            </w:r>
            <w:r w:rsidR="000D03B9" w:rsidRPr="00355DF6">
              <w:rPr>
                <w:rFonts w:ascii="Open Sans" w:hAnsi="Open Sans" w:cs="Open Sans"/>
                <w:noProof/>
                <w:webHidden/>
                <w:sz w:val="20"/>
                <w:szCs w:val="20"/>
              </w:rPr>
              <w:fldChar w:fldCharType="end"/>
            </w:r>
          </w:hyperlink>
        </w:p>
        <w:p w14:paraId="5B3B5025" w14:textId="24905508"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69" w:history="1">
            <w:r w:rsidR="000D03B9" w:rsidRPr="00355DF6">
              <w:rPr>
                <w:rStyle w:val="Hyperlink"/>
                <w:rFonts w:ascii="Open Sans" w:hAnsi="Open Sans" w:cs="Open Sans"/>
                <w:noProof/>
                <w:sz w:val="20"/>
                <w:szCs w:val="20"/>
              </w:rPr>
              <w:t>Junior Front-End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35</w:t>
            </w:r>
            <w:r w:rsidR="000D03B9" w:rsidRPr="00355DF6">
              <w:rPr>
                <w:rFonts w:ascii="Open Sans" w:hAnsi="Open Sans" w:cs="Open Sans"/>
                <w:noProof/>
                <w:webHidden/>
                <w:sz w:val="20"/>
                <w:szCs w:val="20"/>
              </w:rPr>
              <w:fldChar w:fldCharType="end"/>
            </w:r>
          </w:hyperlink>
        </w:p>
        <w:p w14:paraId="0D7E6F70" w14:textId="32C69994"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70" w:history="1">
            <w:r w:rsidR="000D03B9" w:rsidRPr="00355DF6">
              <w:rPr>
                <w:rStyle w:val="Hyperlink"/>
                <w:rFonts w:ascii="Open Sans" w:hAnsi="Open Sans" w:cs="Open Sans"/>
                <w:noProof/>
                <w:sz w:val="20"/>
                <w:szCs w:val="20"/>
              </w:rPr>
              <w:t>Marketing Manager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36</w:t>
            </w:r>
            <w:r w:rsidR="000D03B9" w:rsidRPr="00355DF6">
              <w:rPr>
                <w:rFonts w:ascii="Open Sans" w:hAnsi="Open Sans" w:cs="Open Sans"/>
                <w:noProof/>
                <w:webHidden/>
                <w:sz w:val="20"/>
                <w:szCs w:val="20"/>
              </w:rPr>
              <w:fldChar w:fldCharType="end"/>
            </w:r>
          </w:hyperlink>
        </w:p>
        <w:p w14:paraId="4685E6EA" w14:textId="4D188000"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71" w:history="1">
            <w:r w:rsidR="000D03B9" w:rsidRPr="00355DF6">
              <w:rPr>
                <w:rStyle w:val="Hyperlink"/>
                <w:rFonts w:ascii="Open Sans" w:hAnsi="Open Sans" w:cs="Open Sans"/>
                <w:noProof/>
                <w:sz w:val="20"/>
                <w:szCs w:val="20"/>
              </w:rPr>
              <w:t>I.T Project Manager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37</w:t>
            </w:r>
            <w:r w:rsidR="000D03B9" w:rsidRPr="00355DF6">
              <w:rPr>
                <w:rFonts w:ascii="Open Sans" w:hAnsi="Open Sans" w:cs="Open Sans"/>
                <w:noProof/>
                <w:webHidden/>
                <w:sz w:val="20"/>
                <w:szCs w:val="20"/>
              </w:rPr>
              <w:fldChar w:fldCharType="end"/>
            </w:r>
          </w:hyperlink>
        </w:p>
        <w:p w14:paraId="19F886F0" w14:textId="73C4F60E"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772" w:history="1">
            <w:r w:rsidR="000D03B9" w:rsidRPr="00355DF6">
              <w:rPr>
                <w:rStyle w:val="Hyperlink"/>
                <w:rFonts w:ascii="Open Sans" w:hAnsi="Open Sans" w:cs="Open Sans"/>
                <w:noProof/>
                <w:sz w:val="20"/>
                <w:szCs w:val="20"/>
              </w:rPr>
              <w:t>Group Reflection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6E5D5630" w14:textId="02AA9061"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73"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0DC067B3" w14:textId="752163C7"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7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29570609" w14:textId="4F2D9EA0"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7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0A8F501A" w14:textId="29196D61"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7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3700BE34" w14:textId="5F0820C2"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7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328D92AE" w14:textId="33A3FFD3"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78"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7C40E31E" w14:textId="74769E6F"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7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6055E1CB" w14:textId="3EC1EB59"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59C4182A" w14:textId="1B3E0AC1"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52DFE0EB" w14:textId="51F6415B"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71C47328" w14:textId="0D3853F1"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83" w:history="1">
            <w:r w:rsidR="000D03B9" w:rsidRPr="00355DF6">
              <w:rPr>
                <w:rStyle w:val="Hyperlink"/>
                <w:rFonts w:ascii="Open Sans" w:hAnsi="Open Sans" w:cs="Open San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1882B2EE" w14:textId="1D86BF45"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69170F6D" w14:textId="0BB69D8C"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34B7C6EE" w14:textId="1DCA6C09"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09575562" w14:textId="731D665C"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76733790" w14:textId="1D6C6EA2"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88" w:history="1">
            <w:r w:rsidR="000D03B9" w:rsidRPr="00355DF6">
              <w:rPr>
                <w:rStyle w:val="Hyperlink"/>
                <w:rFonts w:ascii="Open Sans" w:hAnsi="Open Sans" w:cs="Open San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3D277A89" w14:textId="31860F73"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8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2E94B0EA" w14:textId="79623D1C"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1953BE01" w14:textId="5453563E"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3CACDA4B" w14:textId="2516512B"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4E3F5659" w14:textId="54C941B8"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93" w:history="1">
            <w:r w:rsidR="000D03B9" w:rsidRPr="00355DF6">
              <w:rPr>
                <w:rStyle w:val="Hyperlink"/>
                <w:rFonts w:ascii="Open Sans" w:hAnsi="Open Sans" w:cs="Open San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6EE06BC5" w14:textId="2268C783"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329363CC" w14:textId="1B78D3E4"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B684D11" w14:textId="26D6C38C"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4B617BB6" w14:textId="02FEC08B"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75D3DC97" w14:textId="1DDB90E2"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798"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BC28723" w14:textId="63525FDF"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79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0C73456" w14:textId="0A6D13A0"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052FB34B" w14:textId="4A7404C6"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11FDF4E1" w14:textId="648AA806"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56A80ACB" w14:textId="25ADBD39" w:rsidR="000D03B9" w:rsidRPr="00355DF6" w:rsidRDefault="00ED4CF1">
          <w:pPr>
            <w:pStyle w:val="TOC2"/>
            <w:tabs>
              <w:tab w:val="right" w:leader="dot" w:pos="9350"/>
            </w:tabs>
            <w:rPr>
              <w:rFonts w:ascii="Open Sans" w:hAnsi="Open Sans" w:cs="Open Sans"/>
              <w:noProof/>
              <w:color w:val="auto"/>
              <w:sz w:val="20"/>
              <w:szCs w:val="20"/>
              <w:lang w:eastAsia="en-AU"/>
            </w:rPr>
          </w:pPr>
          <w:hyperlink w:anchor="_Toc57393803"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07B2EA49" w14:textId="7B4A0A2F"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75D2B281" w14:textId="56B0981C"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F1703B6" w14:textId="519550DF"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0F638E8" w14:textId="55E10407" w:rsidR="000D03B9" w:rsidRPr="00355DF6" w:rsidRDefault="00ED4CF1">
          <w:pPr>
            <w:pStyle w:val="TOC3"/>
            <w:tabs>
              <w:tab w:val="right" w:leader="dot" w:pos="9350"/>
            </w:tabs>
            <w:rPr>
              <w:rFonts w:ascii="Open Sans" w:hAnsi="Open Sans" w:cs="Open Sans"/>
              <w:noProof/>
              <w:color w:val="auto"/>
              <w:sz w:val="20"/>
              <w:szCs w:val="20"/>
              <w:lang w:eastAsia="en-AU"/>
            </w:rPr>
          </w:pPr>
          <w:hyperlink w:anchor="_Toc5739380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0F1E351" w14:textId="091D1114" w:rsidR="000D03B9" w:rsidRPr="00355DF6" w:rsidRDefault="00ED4CF1">
          <w:pPr>
            <w:pStyle w:val="TOC1"/>
            <w:tabs>
              <w:tab w:val="right" w:leader="dot" w:pos="9350"/>
            </w:tabs>
            <w:rPr>
              <w:rFonts w:ascii="Open Sans" w:hAnsi="Open Sans" w:cs="Open Sans"/>
              <w:noProof/>
              <w:color w:val="auto"/>
              <w:sz w:val="20"/>
              <w:szCs w:val="20"/>
              <w:lang w:eastAsia="en-AU"/>
            </w:rPr>
          </w:pPr>
          <w:hyperlink w:anchor="_Toc57393808" w:history="1">
            <w:r w:rsidR="000D03B9" w:rsidRPr="00355DF6">
              <w:rPr>
                <w:rStyle w:val="Hyperlink"/>
                <w:rFonts w:ascii="Open Sans" w:hAnsi="Open Sans" w:cs="Open Sans"/>
                <w:noProof/>
                <w:sz w:val="20"/>
                <w:szCs w:val="20"/>
              </w:rPr>
              <w:t>References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44</w:t>
            </w:r>
            <w:r w:rsidR="000D03B9" w:rsidRPr="00355DF6">
              <w:rPr>
                <w:rFonts w:ascii="Open Sans" w:hAnsi="Open Sans" w:cs="Open Sans"/>
                <w:noProof/>
                <w:webHidden/>
                <w:sz w:val="20"/>
                <w:szCs w:val="20"/>
              </w:rPr>
              <w:fldChar w:fldCharType="end"/>
            </w:r>
          </w:hyperlink>
        </w:p>
        <w:p w14:paraId="52032391" w14:textId="7AAA5564" w:rsidR="00172848" w:rsidRDefault="00172848">
          <w:r w:rsidRPr="00355DF6">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6A2F7A70" w:rsidR="00891F6E" w:rsidRDefault="00891F6E" w:rsidP="007C5C7B"/>
    <w:p w14:paraId="3A7906F6" w14:textId="042D8C1F" w:rsidR="000D03B9" w:rsidRDefault="000D03B9" w:rsidP="007C5C7B"/>
    <w:p w14:paraId="626536AF" w14:textId="5FEFC4F8" w:rsidR="000D03B9" w:rsidRDefault="000D03B9" w:rsidP="007C5C7B"/>
    <w:p w14:paraId="0C643F6E" w14:textId="7CE2108F" w:rsidR="000D03B9" w:rsidRDefault="000D03B9" w:rsidP="007C5C7B"/>
    <w:p w14:paraId="07A24799" w14:textId="77A15F9E" w:rsidR="000D03B9" w:rsidRDefault="000D03B9" w:rsidP="007C5C7B"/>
    <w:p w14:paraId="04DE2298" w14:textId="58E1CDCD" w:rsidR="000D03B9" w:rsidRDefault="000D03B9" w:rsidP="007C5C7B"/>
    <w:p w14:paraId="69A10E3B" w14:textId="62ABE8B0" w:rsidR="000D03B9" w:rsidRDefault="000D03B9" w:rsidP="007C5C7B"/>
    <w:p w14:paraId="780AA06B" w14:textId="77777777" w:rsidR="000D03B9" w:rsidRDefault="000D03B9"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93727"/>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93728"/>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93729"/>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93730"/>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93731"/>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don</w:t>
            </w:r>
            <w:r w:rsidR="00E1550C" w:rsidRPr="0037348D">
              <w:rPr>
                <w:rFonts w:ascii="Open Sans" w:hAnsi="Open Sans" w:cs="Open Sans"/>
                <w:sz w:val="20"/>
                <w:szCs w:val="20"/>
              </w:rPr>
              <w:t>'</w:t>
            </w:r>
            <w:r w:rsidR="00371F94" w:rsidRPr="0037348D">
              <w:rPr>
                <w:rFonts w:ascii="Open Sans" w:hAnsi="Open Sans" w:cs="Open Sans"/>
                <w:sz w:val="20"/>
                <w:szCs w:val="20"/>
              </w:rPr>
              <w:t>t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93732"/>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I</w:t>
            </w:r>
            <w:r w:rsidR="00E1550C" w:rsidRPr="0037348D">
              <w:rPr>
                <w:rFonts w:ascii="Open Sans" w:hAnsi="Open Sans" w:cs="Open Sans"/>
                <w:sz w:val="20"/>
                <w:szCs w:val="20"/>
              </w:rPr>
              <w:t>'</w:t>
            </w:r>
            <w:r w:rsidRPr="0037348D">
              <w:rPr>
                <w:rFonts w:ascii="Open Sans" w:hAnsi="Open Sans" w:cs="Open Sans"/>
                <w:sz w:val="20"/>
                <w:szCs w:val="20"/>
              </w:rPr>
              <w:t>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93733"/>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I'm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I'm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ting fact about me is that I</w:t>
            </w:r>
            <w:r w:rsidR="00053944" w:rsidRPr="0037348D">
              <w:rPr>
                <w:rFonts w:ascii="Open Sans" w:hAnsi="Open Sans" w:cs="Open Sans"/>
                <w:sz w:val="20"/>
                <w:szCs w:val="20"/>
              </w:rPr>
              <w:t>'m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wing. Another aspect about me is that I'm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I've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93734"/>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93735"/>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s in international studies. During my studies, I studied the Japanese language, International history and politics. I have also had the opportunity to study abroad in South Korea at Pukyong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through the use of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93736"/>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taking into account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93737"/>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93738"/>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8173A9C"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ED4CF1">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FB29116"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ED4CF1">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93739"/>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93740"/>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I believe my Ideal Job holds similarities to Adams as it has a lot of programming language based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s, Sam</w:t>
      </w:r>
      <w:r>
        <w:rPr>
          <w:rFonts w:ascii="Open Sans" w:hAnsi="Open Sans" w:cs="Open Sans"/>
          <w:sz w:val="20"/>
          <w:szCs w:val="20"/>
        </w:rPr>
        <w:t>'</w:t>
      </w:r>
      <w:r w:rsidRPr="00565B4E">
        <w:rPr>
          <w:rFonts w:ascii="Open Sans" w:hAnsi="Open Sans" w:cs="Open Sans"/>
          <w:sz w:val="20"/>
          <w:szCs w:val="20"/>
        </w:rPr>
        <w:t>s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93741"/>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As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93742"/>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Installing and configuring computer hardware, software, systems, networks, printers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w:t>
      </w:r>
      <w:r w:rsidR="00EB337D">
        <w:rPr>
          <w:rFonts w:ascii="Open Sans" w:hAnsi="Open Sans" w:cs="Open Sans"/>
          <w:sz w:val="20"/>
          <w:szCs w:val="20"/>
        </w:rPr>
        <w:t>to</w:t>
      </w:r>
      <w:r w:rsidRPr="00705029">
        <w:rPr>
          <w:rFonts w:ascii="Open Sans" w:hAnsi="Open Sans" w:cs="Open Sans"/>
          <w:sz w:val="20"/>
          <w:szCs w:val="20"/>
        </w:rPr>
        <w:t xml:space="preserve">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93743"/>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similar to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I think my job is similar to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similar to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maintaining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similar to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93744"/>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s main objective is to seamlessly integrate humans and technology by developing, managing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required skills were similar to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93745"/>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93746"/>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ED4CF1"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ED4CF1"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ED4CF1"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93747"/>
      <w:r>
        <w:rPr>
          <w:rFonts w:ascii="Quicksand" w:hAnsi="Quicksand"/>
          <w:color w:val="auto"/>
          <w:sz w:val="28"/>
          <w:szCs w:val="28"/>
        </w:rPr>
        <w:t>GitHub Repository</w:t>
      </w:r>
      <w:bookmarkEnd w:id="21"/>
    </w:p>
    <w:p w14:paraId="01853B9A" w14:textId="5554DD20" w:rsidR="005128C7" w:rsidRPr="005128C7" w:rsidRDefault="00ED4CF1" w:rsidP="005128C7">
      <w:pPr>
        <w:pStyle w:val="pt-2"/>
        <w:rPr>
          <w:rFonts w:ascii="Open Sans" w:hAnsi="Open Sans" w:cs="Open Sans"/>
          <w:color w:val="0070C0"/>
          <w:sz w:val="20"/>
          <w:szCs w:val="20"/>
        </w:rPr>
      </w:pPr>
      <w:hyperlink r:id="rId38" w:tgtFrame="_blank" w:history="1">
        <w:r w:rsidR="005128C7" w:rsidRPr="005128C7">
          <w:rPr>
            <w:rStyle w:val="Hyperlink"/>
            <w:rFonts w:ascii="Open Sans" w:eastAsiaTheme="majorEastAsia" w:hAnsi="Open Sans" w:cs="Open Sans"/>
            <w:color w:val="0070C0"/>
            <w:sz w:val="20"/>
            <w:szCs w:val="20"/>
          </w:rPr>
          <w:t>AdamM-AU/COSC2196_A3 - Master Branch</w:t>
        </w:r>
      </w:hyperlink>
      <w:r w:rsidR="005128C7" w:rsidRPr="005128C7">
        <w:rPr>
          <w:rFonts w:ascii="Open Sans" w:hAnsi="Open Sans" w:cs="Open Sans"/>
          <w:color w:val="0070C0"/>
          <w:sz w:val="20"/>
          <w:szCs w:val="20"/>
        </w:rPr>
        <w:br/>
      </w:r>
      <w:hyperlink r:id="rId39" w:tgtFrame="_blank" w:history="1">
        <w:r w:rsidR="005128C7" w:rsidRPr="005128C7">
          <w:rPr>
            <w:rStyle w:val="Hyperlink"/>
            <w:rFonts w:ascii="Open Sans" w:eastAsiaTheme="majorEastAsia" w:hAnsi="Open Sans" w:cs="Open Sans"/>
            <w:color w:val="0070C0"/>
            <w:sz w:val="20"/>
            <w:szCs w:val="20"/>
          </w:rPr>
          <w:t>AdamM-AU/COSC2196_A3 -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r w:rsidRPr="005128C7">
          <w:rPr>
            <w:rStyle w:val="Hyperlink"/>
            <w:rFonts w:ascii="Open Sans" w:eastAsiaTheme="majorEastAsia" w:hAnsi="Open Sans" w:cs="Open Sans"/>
            <w:color w:val="0070C0"/>
            <w:sz w:val="20"/>
            <w:szCs w:val="20"/>
          </w:rPr>
          <w:t>AdamM-AU/COSC2196_A3 - Master Branch Commits</w:t>
        </w:r>
      </w:hyperlink>
      <w:r w:rsidRPr="005128C7">
        <w:rPr>
          <w:rFonts w:ascii="Open Sans" w:hAnsi="Open Sans" w:cs="Open Sans"/>
          <w:color w:val="0070C0"/>
          <w:sz w:val="20"/>
          <w:szCs w:val="20"/>
        </w:rPr>
        <w:br/>
      </w:r>
      <w:hyperlink r:id="rId41" w:tgtFrame="_blank" w:history="1">
        <w:r w:rsidRPr="005128C7">
          <w:rPr>
            <w:rStyle w:val="Hyperlink"/>
            <w:rFonts w:ascii="Open Sans" w:eastAsiaTheme="majorEastAsia" w:hAnsi="Open Sans" w:cs="Open Sans"/>
            <w:color w:val="0070C0"/>
            <w:sz w:val="20"/>
            <w:szCs w:val="20"/>
          </w:rPr>
          <w:t>AdamM-AU/COSC2196_A3 - Website Branch Commits</w:t>
        </w:r>
      </w:hyperlink>
    </w:p>
    <w:p w14:paraId="5D9A7F7E" w14:textId="4AB92C12" w:rsid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CDC8A7A" w14:textId="73B93F49" w:rsidR="000D03B9" w:rsidRDefault="000D03B9" w:rsidP="007B4933">
      <w:pPr>
        <w:pStyle w:val="pt-2"/>
        <w:jc w:val="center"/>
        <w:rPr>
          <w:rFonts w:ascii="Open Sans" w:hAnsi="Open Sans" w:cs="Open Sans"/>
          <w:color w:val="FF0000"/>
          <w:sz w:val="20"/>
          <w:szCs w:val="20"/>
        </w:rPr>
      </w:pPr>
    </w:p>
    <w:p w14:paraId="24BDD2F9" w14:textId="21537340" w:rsidR="000D03B9" w:rsidRDefault="000D03B9" w:rsidP="007B4933">
      <w:pPr>
        <w:pStyle w:val="pt-2"/>
        <w:jc w:val="center"/>
        <w:rPr>
          <w:rFonts w:ascii="Open Sans" w:hAnsi="Open Sans" w:cs="Open Sans"/>
          <w:color w:val="FF0000"/>
          <w:sz w:val="20"/>
          <w:szCs w:val="20"/>
        </w:rPr>
      </w:pPr>
    </w:p>
    <w:p w14:paraId="19791B18" w14:textId="56112E13" w:rsidR="000D03B9" w:rsidRDefault="000D03B9" w:rsidP="007B4933">
      <w:pPr>
        <w:pStyle w:val="pt-2"/>
        <w:jc w:val="center"/>
        <w:rPr>
          <w:rFonts w:ascii="Open Sans" w:hAnsi="Open Sans" w:cs="Open Sans"/>
          <w:color w:val="FF0000"/>
          <w:sz w:val="20"/>
          <w:szCs w:val="20"/>
        </w:rPr>
      </w:pPr>
    </w:p>
    <w:p w14:paraId="6C217E3E" w14:textId="5BF50D94" w:rsidR="000D03B9" w:rsidRDefault="000D03B9" w:rsidP="007B4933">
      <w:pPr>
        <w:pStyle w:val="pt-2"/>
        <w:jc w:val="center"/>
        <w:rPr>
          <w:rFonts w:ascii="Open Sans" w:hAnsi="Open Sans" w:cs="Open Sans"/>
          <w:color w:val="FF0000"/>
          <w:sz w:val="20"/>
          <w:szCs w:val="20"/>
        </w:rPr>
      </w:pPr>
    </w:p>
    <w:p w14:paraId="6316C6BF" w14:textId="77777777" w:rsidR="000D03B9" w:rsidRPr="007B4933" w:rsidRDefault="000D03B9" w:rsidP="007B4933">
      <w:pPr>
        <w:pStyle w:val="pt-2"/>
        <w:jc w:val="center"/>
        <w:rPr>
          <w:rFonts w:ascii="Open Sans" w:hAnsi="Open Sans" w:cs="Open Sans"/>
          <w:color w:val="FF0000"/>
          <w:sz w:val="20"/>
          <w:szCs w:val="20"/>
        </w:rPr>
      </w:pP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93748"/>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ED4CF1"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ED4CF1"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0C56E328" w14:textId="3F87DBB6" w:rsidR="00F17AE6" w:rsidRDefault="00F17AE6" w:rsidP="00F17AE6">
      <w:pPr>
        <w:pStyle w:val="Heading2"/>
        <w:rPr>
          <w:rFonts w:ascii="Quicksand" w:hAnsi="Quicksand"/>
          <w:color w:val="auto"/>
          <w:sz w:val="28"/>
          <w:szCs w:val="28"/>
        </w:rPr>
      </w:pPr>
      <w:bookmarkStart w:id="23" w:name="_Toc57393749"/>
      <w:r>
        <w:rPr>
          <w:rFonts w:ascii="Quicksand" w:hAnsi="Quicksand"/>
          <w:color w:val="auto"/>
          <w:sz w:val="28"/>
          <w:szCs w:val="28"/>
        </w:rPr>
        <w:lastRenderedPageBreak/>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ED4CF1"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ED4CF1"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GitHub: AdamM-AU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ED4CF1"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ED4CF1"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ED4CF1"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ED4CF1"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ED4CF1"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ED4CF1"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ED4CF1"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ED4CF1"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GitHub: MaddieDupree</w:t>
              </w:r>
            </w:hyperlink>
          </w:p>
        </w:tc>
        <w:tc>
          <w:tcPr>
            <w:tcW w:w="3118" w:type="dxa"/>
          </w:tcPr>
          <w:p w14:paraId="53C77E20" w14:textId="77777777" w:rsidR="00F17AE6" w:rsidRDefault="00ED4CF1"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ED4CF1"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GitHub: SammyWo</w:t>
              </w:r>
            </w:hyperlink>
          </w:p>
        </w:tc>
      </w:tr>
    </w:tbl>
    <w:p w14:paraId="40A63EF6" w14:textId="27209D35" w:rsidR="00E67F51" w:rsidRDefault="00A41B6B" w:rsidP="00542B5F">
      <w:pPr>
        <w:pStyle w:val="Heading1"/>
      </w:pPr>
      <w:bookmarkStart w:id="24" w:name="_Toc57393750"/>
      <w:r>
        <w:t>Meetings</w:t>
      </w:r>
      <w:bookmarkEnd w:id="24"/>
    </w:p>
    <w:p w14:paraId="293BD0B9" w14:textId="76C31435" w:rsidR="00542B5F" w:rsidRDefault="00542B5F" w:rsidP="00542B5F"/>
    <w:tbl>
      <w:tblPr>
        <w:tblStyle w:val="TableGrid"/>
        <w:tblW w:w="9364" w:type="dxa"/>
        <w:tblBorders>
          <w:left w:val="none" w:sz="0" w:space="0" w:color="auto"/>
          <w:bottom w:val="none" w:sz="0" w:space="0" w:color="auto"/>
          <w:right w:val="none" w:sz="0" w:space="0" w:color="auto"/>
        </w:tblBorders>
        <w:tblLook w:val="04A0" w:firstRow="1" w:lastRow="0" w:firstColumn="1" w:lastColumn="0" w:noHBand="0" w:noVBand="1"/>
      </w:tblPr>
      <w:tblGrid>
        <w:gridCol w:w="4397"/>
        <w:gridCol w:w="4967"/>
      </w:tblGrid>
      <w:tr w:rsidR="00542B5F" w:rsidRPr="00542B5F" w14:paraId="5A36BA3A" w14:textId="77777777" w:rsidTr="00F23E3B">
        <w:trPr>
          <w:trHeight w:val="1700"/>
        </w:trPr>
        <w:tc>
          <w:tcPr>
            <w:tcW w:w="4397" w:type="dxa"/>
          </w:tcPr>
          <w:p w14:paraId="7FD72C6E"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1 (28/10/2020):</w:t>
            </w:r>
          </w:p>
        </w:tc>
        <w:tc>
          <w:tcPr>
            <w:tcW w:w="4967" w:type="dxa"/>
          </w:tcPr>
          <w:p w14:paraId="7CD077A3" w14:textId="77777777" w:rsidR="00542B5F" w:rsidRPr="00542B5F" w:rsidRDefault="00ED4CF1" w:rsidP="00542B5F">
            <w:pPr>
              <w:numPr>
                <w:ilvl w:val="0"/>
                <w:numId w:val="22"/>
              </w:numPr>
              <w:spacing w:before="0"/>
              <w:rPr>
                <w:rFonts w:ascii="Open Sans" w:hAnsi="Open Sans" w:cs="Open Sans"/>
                <w:sz w:val="20"/>
                <w:szCs w:val="20"/>
              </w:rPr>
            </w:pPr>
            <w:hyperlink r:id="rId56" w:history="1">
              <w:r w:rsidR="00542B5F" w:rsidRPr="00542B5F">
                <w:rPr>
                  <w:rStyle w:val="Hyperlink"/>
                  <w:rFonts w:ascii="Open Sans" w:hAnsi="Open Sans" w:cs="Open Sans"/>
                  <w:sz w:val="20"/>
                  <w:szCs w:val="20"/>
                </w:rPr>
                <w:t>Microsoft Teams - High Resolution Video</w:t>
              </w:r>
            </w:hyperlink>
          </w:p>
          <w:p w14:paraId="648AA15F" w14:textId="77777777" w:rsidR="00542B5F" w:rsidRPr="00542B5F" w:rsidRDefault="00ED4CF1" w:rsidP="00542B5F">
            <w:pPr>
              <w:numPr>
                <w:ilvl w:val="0"/>
                <w:numId w:val="22"/>
              </w:numPr>
              <w:spacing w:before="0"/>
              <w:rPr>
                <w:rFonts w:ascii="Open Sans" w:hAnsi="Open Sans" w:cs="Open Sans"/>
                <w:sz w:val="20"/>
                <w:szCs w:val="20"/>
              </w:rPr>
            </w:pPr>
            <w:hyperlink r:id="rId57" w:history="1">
              <w:r w:rsidR="00542B5F" w:rsidRPr="00542B5F">
                <w:rPr>
                  <w:rStyle w:val="Hyperlink"/>
                  <w:rFonts w:ascii="Open Sans" w:hAnsi="Open Sans" w:cs="Open Sans"/>
                  <w:sz w:val="20"/>
                  <w:szCs w:val="20"/>
                </w:rPr>
                <w:t>Microsoft Teams - Agenda Document</w:t>
              </w:r>
            </w:hyperlink>
          </w:p>
          <w:p w14:paraId="355DAEC7" w14:textId="77777777" w:rsidR="00542B5F" w:rsidRPr="00542B5F" w:rsidRDefault="00ED4CF1" w:rsidP="00542B5F">
            <w:pPr>
              <w:numPr>
                <w:ilvl w:val="0"/>
                <w:numId w:val="22"/>
              </w:numPr>
              <w:spacing w:before="0"/>
              <w:rPr>
                <w:rFonts w:ascii="Open Sans" w:hAnsi="Open Sans" w:cs="Open Sans"/>
                <w:sz w:val="20"/>
                <w:szCs w:val="20"/>
              </w:rPr>
            </w:pPr>
            <w:hyperlink r:id="rId58" w:history="1">
              <w:r w:rsidR="00542B5F" w:rsidRPr="00542B5F">
                <w:rPr>
                  <w:rStyle w:val="Hyperlink"/>
                  <w:rFonts w:ascii="Open Sans" w:hAnsi="Open Sans" w:cs="Open Sans"/>
                  <w:sz w:val="20"/>
                  <w:szCs w:val="20"/>
                </w:rPr>
                <w:t>Microsoft Teams - Actions Document</w:t>
              </w:r>
            </w:hyperlink>
          </w:p>
          <w:p w14:paraId="6606C608" w14:textId="77777777" w:rsidR="00542B5F" w:rsidRPr="00542B5F" w:rsidRDefault="00ED4CF1" w:rsidP="00542B5F">
            <w:pPr>
              <w:numPr>
                <w:ilvl w:val="0"/>
                <w:numId w:val="22"/>
              </w:numPr>
              <w:spacing w:before="0"/>
              <w:rPr>
                <w:rFonts w:ascii="Open Sans" w:hAnsi="Open Sans" w:cs="Open Sans"/>
                <w:sz w:val="20"/>
                <w:szCs w:val="20"/>
              </w:rPr>
            </w:pPr>
            <w:hyperlink r:id="rId59" w:history="1">
              <w:r w:rsidR="00542B5F" w:rsidRPr="00542B5F">
                <w:rPr>
                  <w:rStyle w:val="Hyperlink"/>
                  <w:rFonts w:ascii="Open Sans" w:hAnsi="Open Sans" w:cs="Open Sans"/>
                  <w:sz w:val="20"/>
                  <w:szCs w:val="20"/>
                </w:rPr>
                <w:t>GitHub - Low Resolution Video</w:t>
              </w:r>
            </w:hyperlink>
          </w:p>
          <w:p w14:paraId="2CE81486" w14:textId="77777777" w:rsidR="00542B5F" w:rsidRPr="00542B5F" w:rsidRDefault="00ED4CF1" w:rsidP="00542B5F">
            <w:pPr>
              <w:numPr>
                <w:ilvl w:val="0"/>
                <w:numId w:val="22"/>
              </w:numPr>
              <w:spacing w:before="0"/>
              <w:rPr>
                <w:rFonts w:ascii="Open Sans" w:hAnsi="Open Sans" w:cs="Open Sans"/>
                <w:sz w:val="20"/>
                <w:szCs w:val="20"/>
              </w:rPr>
            </w:pPr>
            <w:hyperlink r:id="rId60" w:history="1">
              <w:r w:rsidR="00542B5F" w:rsidRPr="00542B5F">
                <w:rPr>
                  <w:rStyle w:val="Hyperlink"/>
                  <w:rFonts w:ascii="Open Sans" w:hAnsi="Open Sans" w:cs="Open Sans"/>
                  <w:sz w:val="20"/>
                  <w:szCs w:val="20"/>
                </w:rPr>
                <w:t>GitHub - Agenda Document</w:t>
              </w:r>
            </w:hyperlink>
          </w:p>
          <w:p w14:paraId="5E681692" w14:textId="77777777" w:rsidR="00542B5F" w:rsidRPr="00542B5F" w:rsidRDefault="00ED4CF1" w:rsidP="00542B5F">
            <w:pPr>
              <w:numPr>
                <w:ilvl w:val="0"/>
                <w:numId w:val="22"/>
              </w:numPr>
              <w:spacing w:before="0"/>
              <w:rPr>
                <w:rFonts w:ascii="Open Sans" w:hAnsi="Open Sans" w:cs="Open Sans"/>
                <w:sz w:val="20"/>
                <w:szCs w:val="20"/>
              </w:rPr>
            </w:pPr>
            <w:hyperlink r:id="rId61" w:history="1">
              <w:r w:rsidR="00542B5F" w:rsidRPr="00542B5F">
                <w:rPr>
                  <w:rStyle w:val="Hyperlink"/>
                  <w:rFonts w:ascii="Open Sans" w:hAnsi="Open Sans" w:cs="Open Sans"/>
                  <w:sz w:val="20"/>
                  <w:szCs w:val="20"/>
                </w:rPr>
                <w:t>GitHub - Actions Document</w:t>
              </w:r>
            </w:hyperlink>
          </w:p>
        </w:tc>
      </w:tr>
      <w:tr w:rsidR="00542B5F" w:rsidRPr="00542B5F" w14:paraId="12F5D4CB" w14:textId="77777777" w:rsidTr="00F23E3B">
        <w:trPr>
          <w:trHeight w:val="2084"/>
        </w:trPr>
        <w:tc>
          <w:tcPr>
            <w:tcW w:w="4397" w:type="dxa"/>
          </w:tcPr>
          <w:p w14:paraId="00931F16"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2 (04/11/2020):</w:t>
            </w:r>
          </w:p>
        </w:tc>
        <w:tc>
          <w:tcPr>
            <w:tcW w:w="4967" w:type="dxa"/>
          </w:tcPr>
          <w:p w14:paraId="271C4491" w14:textId="77777777" w:rsidR="00542B5F" w:rsidRPr="00542B5F" w:rsidRDefault="00ED4CF1" w:rsidP="00542B5F">
            <w:pPr>
              <w:numPr>
                <w:ilvl w:val="0"/>
                <w:numId w:val="23"/>
              </w:numPr>
              <w:spacing w:before="0"/>
              <w:rPr>
                <w:rFonts w:ascii="Open Sans" w:hAnsi="Open Sans" w:cs="Open Sans"/>
                <w:sz w:val="20"/>
                <w:szCs w:val="20"/>
              </w:rPr>
            </w:pPr>
            <w:hyperlink r:id="rId62" w:history="1">
              <w:r w:rsidR="00542B5F" w:rsidRPr="00542B5F">
                <w:rPr>
                  <w:rStyle w:val="Hyperlink"/>
                  <w:rFonts w:ascii="Open Sans" w:hAnsi="Open Sans" w:cs="Open Sans"/>
                  <w:sz w:val="20"/>
                  <w:szCs w:val="20"/>
                </w:rPr>
                <w:t>Microsoft Teams - High Resolution Video</w:t>
              </w:r>
            </w:hyperlink>
          </w:p>
          <w:p w14:paraId="027F43A6" w14:textId="77777777" w:rsidR="00542B5F" w:rsidRPr="00542B5F" w:rsidRDefault="00ED4CF1" w:rsidP="00542B5F">
            <w:pPr>
              <w:numPr>
                <w:ilvl w:val="0"/>
                <w:numId w:val="23"/>
              </w:numPr>
              <w:spacing w:before="0"/>
              <w:rPr>
                <w:rFonts w:ascii="Open Sans" w:hAnsi="Open Sans" w:cs="Open Sans"/>
                <w:sz w:val="20"/>
                <w:szCs w:val="20"/>
              </w:rPr>
            </w:pPr>
            <w:hyperlink r:id="rId63" w:history="1">
              <w:r w:rsidR="00542B5F" w:rsidRPr="00542B5F">
                <w:rPr>
                  <w:rStyle w:val="Hyperlink"/>
                  <w:rFonts w:ascii="Open Sans" w:hAnsi="Open Sans" w:cs="Open Sans"/>
                  <w:sz w:val="20"/>
                  <w:szCs w:val="20"/>
                </w:rPr>
                <w:t>Microsoft Teams - Agenda Document</w:t>
              </w:r>
            </w:hyperlink>
          </w:p>
          <w:p w14:paraId="6752F588" w14:textId="77777777" w:rsidR="00542B5F" w:rsidRPr="00542B5F" w:rsidRDefault="00ED4CF1" w:rsidP="00542B5F">
            <w:pPr>
              <w:numPr>
                <w:ilvl w:val="0"/>
                <w:numId w:val="23"/>
              </w:numPr>
              <w:spacing w:before="0"/>
              <w:rPr>
                <w:rFonts w:ascii="Open Sans" w:hAnsi="Open Sans" w:cs="Open Sans"/>
                <w:sz w:val="20"/>
                <w:szCs w:val="20"/>
              </w:rPr>
            </w:pPr>
            <w:hyperlink r:id="rId64" w:history="1">
              <w:r w:rsidR="00542B5F" w:rsidRPr="00542B5F">
                <w:rPr>
                  <w:rStyle w:val="Hyperlink"/>
                  <w:rFonts w:ascii="Open Sans" w:hAnsi="Open Sans" w:cs="Open Sans"/>
                  <w:sz w:val="20"/>
                  <w:szCs w:val="20"/>
                </w:rPr>
                <w:t>Microsoft Teams - Actions Document</w:t>
              </w:r>
            </w:hyperlink>
          </w:p>
          <w:p w14:paraId="74A249C5" w14:textId="77777777" w:rsidR="00542B5F" w:rsidRPr="00542B5F" w:rsidRDefault="00ED4CF1" w:rsidP="00542B5F">
            <w:pPr>
              <w:numPr>
                <w:ilvl w:val="0"/>
                <w:numId w:val="23"/>
              </w:numPr>
              <w:spacing w:before="0"/>
              <w:rPr>
                <w:rFonts w:ascii="Open Sans" w:hAnsi="Open Sans" w:cs="Open Sans"/>
                <w:sz w:val="20"/>
                <w:szCs w:val="20"/>
              </w:rPr>
            </w:pPr>
            <w:hyperlink r:id="rId65" w:history="1">
              <w:r w:rsidR="00542B5F" w:rsidRPr="00542B5F">
                <w:rPr>
                  <w:rStyle w:val="Hyperlink"/>
                  <w:rFonts w:ascii="Open Sans" w:hAnsi="Open Sans" w:cs="Open Sans"/>
                  <w:sz w:val="20"/>
                  <w:szCs w:val="20"/>
                </w:rPr>
                <w:t>GitHub - Low Resolution Video</w:t>
              </w:r>
            </w:hyperlink>
          </w:p>
          <w:p w14:paraId="10F4FE2F" w14:textId="77777777" w:rsidR="00542B5F" w:rsidRPr="00542B5F" w:rsidRDefault="00ED4CF1" w:rsidP="00542B5F">
            <w:pPr>
              <w:numPr>
                <w:ilvl w:val="0"/>
                <w:numId w:val="23"/>
              </w:numPr>
              <w:spacing w:before="0"/>
              <w:rPr>
                <w:rFonts w:ascii="Open Sans" w:hAnsi="Open Sans" w:cs="Open Sans"/>
                <w:sz w:val="20"/>
                <w:szCs w:val="20"/>
              </w:rPr>
            </w:pPr>
            <w:hyperlink r:id="rId66" w:history="1">
              <w:r w:rsidR="00542B5F" w:rsidRPr="00542B5F">
                <w:rPr>
                  <w:rStyle w:val="Hyperlink"/>
                  <w:rFonts w:ascii="Open Sans" w:hAnsi="Open Sans" w:cs="Open Sans"/>
                  <w:sz w:val="20"/>
                  <w:szCs w:val="20"/>
                </w:rPr>
                <w:t>GitHub - Agenda Document</w:t>
              </w:r>
            </w:hyperlink>
          </w:p>
          <w:p w14:paraId="21C80F0B" w14:textId="77777777" w:rsidR="00542B5F" w:rsidRPr="00542B5F" w:rsidRDefault="00ED4CF1" w:rsidP="00542B5F">
            <w:pPr>
              <w:numPr>
                <w:ilvl w:val="0"/>
                <w:numId w:val="23"/>
              </w:numPr>
              <w:spacing w:before="0"/>
              <w:rPr>
                <w:rFonts w:ascii="Open Sans" w:hAnsi="Open Sans" w:cs="Open Sans"/>
                <w:sz w:val="20"/>
                <w:szCs w:val="20"/>
              </w:rPr>
            </w:pPr>
            <w:hyperlink r:id="rId67" w:history="1">
              <w:r w:rsidR="00542B5F" w:rsidRPr="00542B5F">
                <w:rPr>
                  <w:rStyle w:val="Hyperlink"/>
                  <w:rFonts w:ascii="Open Sans" w:hAnsi="Open Sans" w:cs="Open Sans"/>
                  <w:sz w:val="20"/>
                  <w:szCs w:val="20"/>
                </w:rPr>
                <w:t>GitHub - Actions Document</w:t>
              </w:r>
            </w:hyperlink>
          </w:p>
        </w:tc>
      </w:tr>
      <w:tr w:rsidR="00542B5F" w:rsidRPr="00542B5F" w14:paraId="03A24E85" w14:textId="77777777" w:rsidTr="00F23E3B">
        <w:trPr>
          <w:trHeight w:val="561"/>
        </w:trPr>
        <w:tc>
          <w:tcPr>
            <w:tcW w:w="4397" w:type="dxa"/>
          </w:tcPr>
          <w:p w14:paraId="7BF12145"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Dev Meeting (08/11/2020):</w:t>
            </w:r>
          </w:p>
        </w:tc>
        <w:tc>
          <w:tcPr>
            <w:tcW w:w="4967" w:type="dxa"/>
          </w:tcPr>
          <w:p w14:paraId="6C9656BD" w14:textId="77777777" w:rsidR="00542B5F" w:rsidRPr="00542B5F" w:rsidRDefault="00ED4CF1" w:rsidP="00542B5F">
            <w:pPr>
              <w:numPr>
                <w:ilvl w:val="0"/>
                <w:numId w:val="24"/>
              </w:numPr>
              <w:spacing w:before="0"/>
              <w:rPr>
                <w:rFonts w:ascii="Open Sans" w:hAnsi="Open Sans" w:cs="Open Sans"/>
                <w:sz w:val="20"/>
                <w:szCs w:val="20"/>
              </w:rPr>
            </w:pPr>
            <w:hyperlink r:id="rId68" w:history="1">
              <w:r w:rsidR="00542B5F" w:rsidRPr="00542B5F">
                <w:rPr>
                  <w:rStyle w:val="Hyperlink"/>
                  <w:rFonts w:ascii="Open Sans" w:hAnsi="Open Sans" w:cs="Open Sans"/>
                  <w:sz w:val="20"/>
                  <w:szCs w:val="20"/>
                </w:rPr>
                <w:t>Microsoft Teams - High Resolution Video</w:t>
              </w:r>
            </w:hyperlink>
          </w:p>
          <w:p w14:paraId="5E8A8878" w14:textId="77777777" w:rsidR="00542B5F" w:rsidRPr="00542B5F" w:rsidRDefault="00ED4CF1" w:rsidP="00542B5F">
            <w:pPr>
              <w:numPr>
                <w:ilvl w:val="0"/>
                <w:numId w:val="24"/>
              </w:numPr>
              <w:spacing w:before="0"/>
              <w:rPr>
                <w:rFonts w:ascii="Open Sans" w:hAnsi="Open Sans" w:cs="Open Sans"/>
                <w:sz w:val="20"/>
                <w:szCs w:val="20"/>
              </w:rPr>
            </w:pPr>
            <w:hyperlink r:id="rId69" w:history="1">
              <w:r w:rsidR="00542B5F" w:rsidRPr="00542B5F">
                <w:rPr>
                  <w:rStyle w:val="Hyperlink"/>
                  <w:rFonts w:ascii="Open Sans" w:hAnsi="Open Sans" w:cs="Open Sans"/>
                  <w:sz w:val="20"/>
                  <w:szCs w:val="20"/>
                </w:rPr>
                <w:t>GitHub - Low Resolution Video</w:t>
              </w:r>
            </w:hyperlink>
          </w:p>
        </w:tc>
      </w:tr>
      <w:tr w:rsidR="00542B5F" w:rsidRPr="00542B5F" w14:paraId="1D890958" w14:textId="77777777" w:rsidTr="00F23E3B">
        <w:trPr>
          <w:trHeight w:val="1685"/>
        </w:trPr>
        <w:tc>
          <w:tcPr>
            <w:tcW w:w="4397" w:type="dxa"/>
          </w:tcPr>
          <w:p w14:paraId="04AAFF8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3 (11/11/2020):</w:t>
            </w:r>
          </w:p>
        </w:tc>
        <w:tc>
          <w:tcPr>
            <w:tcW w:w="4967" w:type="dxa"/>
          </w:tcPr>
          <w:p w14:paraId="2F190B19" w14:textId="77777777" w:rsidR="00542B5F" w:rsidRPr="00542B5F" w:rsidRDefault="00ED4CF1" w:rsidP="00542B5F">
            <w:pPr>
              <w:numPr>
                <w:ilvl w:val="0"/>
                <w:numId w:val="25"/>
              </w:numPr>
              <w:spacing w:before="0"/>
              <w:rPr>
                <w:rFonts w:ascii="Open Sans" w:hAnsi="Open Sans" w:cs="Open Sans"/>
                <w:sz w:val="20"/>
                <w:szCs w:val="20"/>
              </w:rPr>
            </w:pPr>
            <w:hyperlink r:id="rId70" w:history="1">
              <w:r w:rsidR="00542B5F" w:rsidRPr="00542B5F">
                <w:rPr>
                  <w:rStyle w:val="Hyperlink"/>
                  <w:rFonts w:ascii="Open Sans" w:hAnsi="Open Sans" w:cs="Open Sans"/>
                  <w:sz w:val="20"/>
                  <w:szCs w:val="20"/>
                </w:rPr>
                <w:t>Microsoft Teams - High Resolution Video</w:t>
              </w:r>
            </w:hyperlink>
          </w:p>
          <w:p w14:paraId="6ECB94FF" w14:textId="77777777" w:rsidR="00542B5F" w:rsidRPr="00542B5F" w:rsidRDefault="00ED4CF1" w:rsidP="00542B5F">
            <w:pPr>
              <w:numPr>
                <w:ilvl w:val="0"/>
                <w:numId w:val="25"/>
              </w:numPr>
              <w:spacing w:before="0"/>
              <w:rPr>
                <w:rFonts w:ascii="Open Sans" w:hAnsi="Open Sans" w:cs="Open Sans"/>
                <w:sz w:val="20"/>
                <w:szCs w:val="20"/>
              </w:rPr>
            </w:pPr>
            <w:hyperlink r:id="rId71" w:history="1">
              <w:r w:rsidR="00542B5F" w:rsidRPr="00542B5F">
                <w:rPr>
                  <w:rStyle w:val="Hyperlink"/>
                  <w:rFonts w:ascii="Open Sans" w:hAnsi="Open Sans" w:cs="Open Sans"/>
                  <w:sz w:val="20"/>
                  <w:szCs w:val="20"/>
                </w:rPr>
                <w:t>Microsoft Teams - Agenda Document</w:t>
              </w:r>
            </w:hyperlink>
          </w:p>
          <w:p w14:paraId="131FEF74" w14:textId="77777777" w:rsidR="00542B5F" w:rsidRPr="00542B5F" w:rsidRDefault="00ED4CF1" w:rsidP="00542B5F">
            <w:pPr>
              <w:numPr>
                <w:ilvl w:val="0"/>
                <w:numId w:val="25"/>
              </w:numPr>
              <w:spacing w:before="0"/>
              <w:rPr>
                <w:rFonts w:ascii="Open Sans" w:hAnsi="Open Sans" w:cs="Open Sans"/>
                <w:sz w:val="20"/>
                <w:szCs w:val="20"/>
              </w:rPr>
            </w:pPr>
            <w:hyperlink r:id="rId72" w:history="1">
              <w:r w:rsidR="00542B5F" w:rsidRPr="00542B5F">
                <w:rPr>
                  <w:rStyle w:val="Hyperlink"/>
                  <w:rFonts w:ascii="Open Sans" w:hAnsi="Open Sans" w:cs="Open Sans"/>
                  <w:sz w:val="20"/>
                  <w:szCs w:val="20"/>
                </w:rPr>
                <w:t>Microsoft Teams - Actions Document</w:t>
              </w:r>
            </w:hyperlink>
          </w:p>
          <w:p w14:paraId="4B31EF82" w14:textId="77777777" w:rsidR="00542B5F" w:rsidRPr="00542B5F" w:rsidRDefault="00ED4CF1" w:rsidP="00542B5F">
            <w:pPr>
              <w:numPr>
                <w:ilvl w:val="0"/>
                <w:numId w:val="25"/>
              </w:numPr>
              <w:spacing w:before="0"/>
              <w:rPr>
                <w:rFonts w:ascii="Open Sans" w:hAnsi="Open Sans" w:cs="Open Sans"/>
                <w:sz w:val="20"/>
                <w:szCs w:val="20"/>
              </w:rPr>
            </w:pPr>
            <w:hyperlink r:id="rId73" w:history="1">
              <w:r w:rsidR="00542B5F" w:rsidRPr="00542B5F">
                <w:rPr>
                  <w:rStyle w:val="Hyperlink"/>
                  <w:rFonts w:ascii="Open Sans" w:hAnsi="Open Sans" w:cs="Open Sans"/>
                  <w:sz w:val="20"/>
                  <w:szCs w:val="20"/>
                </w:rPr>
                <w:t>GitHub - Low Resolution Video</w:t>
              </w:r>
            </w:hyperlink>
          </w:p>
          <w:p w14:paraId="55BE3B2C" w14:textId="77777777" w:rsidR="00542B5F" w:rsidRPr="00542B5F" w:rsidRDefault="00ED4CF1" w:rsidP="00542B5F">
            <w:pPr>
              <w:numPr>
                <w:ilvl w:val="0"/>
                <w:numId w:val="25"/>
              </w:numPr>
              <w:spacing w:before="0"/>
              <w:rPr>
                <w:rFonts w:ascii="Open Sans" w:hAnsi="Open Sans" w:cs="Open Sans"/>
                <w:sz w:val="20"/>
                <w:szCs w:val="20"/>
              </w:rPr>
            </w:pPr>
            <w:hyperlink r:id="rId74" w:history="1">
              <w:r w:rsidR="00542B5F" w:rsidRPr="00542B5F">
                <w:rPr>
                  <w:rStyle w:val="Hyperlink"/>
                  <w:rFonts w:ascii="Open Sans" w:hAnsi="Open Sans" w:cs="Open Sans"/>
                  <w:sz w:val="20"/>
                  <w:szCs w:val="20"/>
                </w:rPr>
                <w:t>GitHub - Agenda Document</w:t>
              </w:r>
            </w:hyperlink>
          </w:p>
          <w:p w14:paraId="7DF0E4DE" w14:textId="77777777" w:rsidR="00542B5F" w:rsidRPr="00542B5F" w:rsidRDefault="00ED4CF1" w:rsidP="00542B5F">
            <w:pPr>
              <w:numPr>
                <w:ilvl w:val="0"/>
                <w:numId w:val="25"/>
              </w:numPr>
              <w:spacing w:before="0"/>
              <w:rPr>
                <w:rFonts w:ascii="Open Sans" w:hAnsi="Open Sans" w:cs="Open Sans"/>
                <w:sz w:val="20"/>
                <w:szCs w:val="20"/>
              </w:rPr>
            </w:pPr>
            <w:hyperlink r:id="rId75" w:history="1">
              <w:r w:rsidR="00542B5F" w:rsidRPr="00542B5F">
                <w:rPr>
                  <w:rStyle w:val="Hyperlink"/>
                  <w:rFonts w:ascii="Open Sans" w:hAnsi="Open Sans" w:cs="Open Sans"/>
                  <w:sz w:val="20"/>
                  <w:szCs w:val="20"/>
                </w:rPr>
                <w:t>GitHub - Actions Document</w:t>
              </w:r>
            </w:hyperlink>
          </w:p>
        </w:tc>
      </w:tr>
      <w:tr w:rsidR="00542B5F" w:rsidRPr="00542B5F" w14:paraId="0273294C" w14:textId="77777777" w:rsidTr="00F23E3B">
        <w:trPr>
          <w:trHeight w:val="561"/>
        </w:trPr>
        <w:tc>
          <w:tcPr>
            <w:tcW w:w="4397" w:type="dxa"/>
          </w:tcPr>
          <w:p w14:paraId="2D382FA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OOB Meeting (16/11/2020):</w:t>
            </w:r>
          </w:p>
        </w:tc>
        <w:tc>
          <w:tcPr>
            <w:tcW w:w="4967" w:type="dxa"/>
          </w:tcPr>
          <w:p w14:paraId="5F8862AB" w14:textId="77777777" w:rsidR="00542B5F" w:rsidRPr="00542B5F" w:rsidRDefault="00ED4CF1" w:rsidP="00542B5F">
            <w:pPr>
              <w:numPr>
                <w:ilvl w:val="0"/>
                <w:numId w:val="26"/>
              </w:numPr>
              <w:spacing w:before="0"/>
              <w:rPr>
                <w:rFonts w:ascii="Open Sans" w:hAnsi="Open Sans" w:cs="Open Sans"/>
                <w:sz w:val="20"/>
                <w:szCs w:val="20"/>
              </w:rPr>
            </w:pPr>
            <w:hyperlink r:id="rId76" w:history="1">
              <w:r w:rsidR="00542B5F" w:rsidRPr="00542B5F">
                <w:rPr>
                  <w:rStyle w:val="Hyperlink"/>
                  <w:rFonts w:ascii="Open Sans" w:hAnsi="Open Sans" w:cs="Open Sans"/>
                  <w:sz w:val="20"/>
                  <w:szCs w:val="20"/>
                </w:rPr>
                <w:t>Microsoft Teams - High Resolution Video</w:t>
              </w:r>
            </w:hyperlink>
          </w:p>
          <w:p w14:paraId="0E3E2DE3" w14:textId="77777777" w:rsidR="00542B5F" w:rsidRPr="00542B5F" w:rsidRDefault="00ED4CF1" w:rsidP="00542B5F">
            <w:pPr>
              <w:numPr>
                <w:ilvl w:val="0"/>
                <w:numId w:val="26"/>
              </w:numPr>
              <w:spacing w:before="0"/>
              <w:rPr>
                <w:rFonts w:ascii="Open Sans" w:hAnsi="Open Sans" w:cs="Open Sans"/>
                <w:sz w:val="20"/>
                <w:szCs w:val="20"/>
              </w:rPr>
            </w:pPr>
            <w:hyperlink r:id="rId77" w:history="1">
              <w:r w:rsidR="00542B5F" w:rsidRPr="00542B5F">
                <w:rPr>
                  <w:rStyle w:val="Hyperlink"/>
                  <w:rFonts w:ascii="Open Sans" w:hAnsi="Open Sans" w:cs="Open Sans"/>
                  <w:sz w:val="20"/>
                  <w:szCs w:val="20"/>
                </w:rPr>
                <w:t>GitHub - Low Resolution Video</w:t>
              </w:r>
            </w:hyperlink>
          </w:p>
        </w:tc>
      </w:tr>
      <w:tr w:rsidR="00542B5F" w:rsidRPr="00542B5F" w14:paraId="62119C82" w14:textId="77777777" w:rsidTr="00F23E3B">
        <w:trPr>
          <w:trHeight w:val="1700"/>
        </w:trPr>
        <w:tc>
          <w:tcPr>
            <w:tcW w:w="4397" w:type="dxa"/>
          </w:tcPr>
          <w:p w14:paraId="1703F532"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4 (17/11/2020):</w:t>
            </w:r>
          </w:p>
        </w:tc>
        <w:tc>
          <w:tcPr>
            <w:tcW w:w="4967" w:type="dxa"/>
          </w:tcPr>
          <w:p w14:paraId="0DE23591" w14:textId="77777777" w:rsidR="00542B5F" w:rsidRPr="00542B5F" w:rsidRDefault="00ED4CF1" w:rsidP="00542B5F">
            <w:pPr>
              <w:numPr>
                <w:ilvl w:val="0"/>
                <w:numId w:val="27"/>
              </w:numPr>
              <w:spacing w:before="0"/>
              <w:rPr>
                <w:rFonts w:ascii="Open Sans" w:hAnsi="Open Sans" w:cs="Open Sans"/>
                <w:sz w:val="20"/>
                <w:szCs w:val="20"/>
              </w:rPr>
            </w:pPr>
            <w:hyperlink r:id="rId78" w:history="1">
              <w:r w:rsidR="00542B5F" w:rsidRPr="00542B5F">
                <w:rPr>
                  <w:rStyle w:val="Hyperlink"/>
                  <w:rFonts w:ascii="Open Sans" w:hAnsi="Open Sans" w:cs="Open Sans"/>
                  <w:sz w:val="20"/>
                  <w:szCs w:val="20"/>
                </w:rPr>
                <w:t>Microsoft Teams - High Resolution Video</w:t>
              </w:r>
            </w:hyperlink>
          </w:p>
          <w:p w14:paraId="3A2DC136" w14:textId="77777777" w:rsidR="00542B5F" w:rsidRPr="00542B5F" w:rsidRDefault="00ED4CF1" w:rsidP="00542B5F">
            <w:pPr>
              <w:numPr>
                <w:ilvl w:val="0"/>
                <w:numId w:val="27"/>
              </w:numPr>
              <w:spacing w:before="0"/>
              <w:rPr>
                <w:rFonts w:ascii="Open Sans" w:hAnsi="Open Sans" w:cs="Open Sans"/>
                <w:sz w:val="20"/>
                <w:szCs w:val="20"/>
              </w:rPr>
            </w:pPr>
            <w:hyperlink r:id="rId79" w:history="1">
              <w:r w:rsidR="00542B5F" w:rsidRPr="00542B5F">
                <w:rPr>
                  <w:rStyle w:val="Hyperlink"/>
                  <w:rFonts w:ascii="Open Sans" w:hAnsi="Open Sans" w:cs="Open Sans"/>
                  <w:sz w:val="20"/>
                  <w:szCs w:val="20"/>
                </w:rPr>
                <w:t>Microsoft Teams - Agenda Document</w:t>
              </w:r>
            </w:hyperlink>
          </w:p>
          <w:p w14:paraId="0859FDAD" w14:textId="77777777" w:rsidR="00542B5F" w:rsidRPr="00542B5F" w:rsidRDefault="00ED4CF1" w:rsidP="00542B5F">
            <w:pPr>
              <w:numPr>
                <w:ilvl w:val="0"/>
                <w:numId w:val="27"/>
              </w:numPr>
              <w:spacing w:before="0"/>
              <w:rPr>
                <w:rFonts w:ascii="Open Sans" w:hAnsi="Open Sans" w:cs="Open Sans"/>
                <w:sz w:val="20"/>
                <w:szCs w:val="20"/>
              </w:rPr>
            </w:pPr>
            <w:hyperlink r:id="rId80" w:history="1">
              <w:r w:rsidR="00542B5F" w:rsidRPr="00542B5F">
                <w:rPr>
                  <w:rStyle w:val="Hyperlink"/>
                  <w:rFonts w:ascii="Open Sans" w:hAnsi="Open Sans" w:cs="Open Sans"/>
                  <w:sz w:val="20"/>
                  <w:szCs w:val="20"/>
                </w:rPr>
                <w:t>Microsoft Teams - Actions Document</w:t>
              </w:r>
            </w:hyperlink>
          </w:p>
          <w:p w14:paraId="7F658D24" w14:textId="77777777" w:rsidR="00542B5F" w:rsidRPr="00542B5F" w:rsidRDefault="00ED4CF1" w:rsidP="00542B5F">
            <w:pPr>
              <w:numPr>
                <w:ilvl w:val="0"/>
                <w:numId w:val="27"/>
              </w:numPr>
              <w:spacing w:before="0"/>
              <w:rPr>
                <w:rFonts w:ascii="Open Sans" w:hAnsi="Open Sans" w:cs="Open Sans"/>
                <w:sz w:val="20"/>
                <w:szCs w:val="20"/>
              </w:rPr>
            </w:pPr>
            <w:hyperlink r:id="rId81" w:history="1">
              <w:r w:rsidR="00542B5F" w:rsidRPr="00542B5F">
                <w:rPr>
                  <w:rStyle w:val="Hyperlink"/>
                  <w:rFonts w:ascii="Open Sans" w:hAnsi="Open Sans" w:cs="Open Sans"/>
                  <w:sz w:val="20"/>
                  <w:szCs w:val="20"/>
                </w:rPr>
                <w:t>GitHub - Low Resolution Video</w:t>
              </w:r>
            </w:hyperlink>
          </w:p>
          <w:p w14:paraId="75E4A03A" w14:textId="77777777" w:rsidR="00542B5F" w:rsidRPr="00542B5F" w:rsidRDefault="00ED4CF1" w:rsidP="00542B5F">
            <w:pPr>
              <w:numPr>
                <w:ilvl w:val="0"/>
                <w:numId w:val="27"/>
              </w:numPr>
              <w:spacing w:before="0"/>
              <w:rPr>
                <w:rFonts w:ascii="Open Sans" w:hAnsi="Open Sans" w:cs="Open Sans"/>
                <w:sz w:val="20"/>
                <w:szCs w:val="20"/>
              </w:rPr>
            </w:pPr>
            <w:hyperlink r:id="rId82" w:history="1">
              <w:r w:rsidR="00542B5F" w:rsidRPr="00542B5F">
                <w:rPr>
                  <w:rStyle w:val="Hyperlink"/>
                  <w:rFonts w:ascii="Open Sans" w:hAnsi="Open Sans" w:cs="Open Sans"/>
                  <w:sz w:val="20"/>
                  <w:szCs w:val="20"/>
                </w:rPr>
                <w:t>GitHub - Agenda Document</w:t>
              </w:r>
            </w:hyperlink>
          </w:p>
          <w:p w14:paraId="5EE3BE8A" w14:textId="77777777" w:rsidR="00542B5F" w:rsidRPr="00542B5F" w:rsidRDefault="00ED4CF1" w:rsidP="00542B5F">
            <w:pPr>
              <w:numPr>
                <w:ilvl w:val="0"/>
                <w:numId w:val="27"/>
              </w:numPr>
              <w:spacing w:before="0"/>
              <w:rPr>
                <w:rFonts w:ascii="Open Sans" w:hAnsi="Open Sans" w:cs="Open Sans"/>
                <w:sz w:val="20"/>
                <w:szCs w:val="20"/>
              </w:rPr>
            </w:pPr>
            <w:hyperlink r:id="rId83" w:history="1">
              <w:r w:rsidR="00542B5F" w:rsidRPr="00542B5F">
                <w:rPr>
                  <w:rStyle w:val="Hyperlink"/>
                  <w:rFonts w:ascii="Open Sans" w:hAnsi="Open Sans" w:cs="Open Sans"/>
                  <w:sz w:val="20"/>
                  <w:szCs w:val="20"/>
                </w:rPr>
                <w:t>GitHub - Actions Document</w:t>
              </w:r>
            </w:hyperlink>
          </w:p>
        </w:tc>
      </w:tr>
      <w:tr w:rsidR="00542B5F" w:rsidRPr="00542B5F" w14:paraId="63D64AF3" w14:textId="77777777" w:rsidTr="00F23E3B">
        <w:trPr>
          <w:trHeight w:val="1404"/>
        </w:trPr>
        <w:tc>
          <w:tcPr>
            <w:tcW w:w="4397" w:type="dxa"/>
          </w:tcPr>
          <w:p w14:paraId="58AE020A"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lastRenderedPageBreak/>
              <w:t>Meeting 5 (24/10/2020):</w:t>
            </w:r>
          </w:p>
        </w:tc>
        <w:tc>
          <w:tcPr>
            <w:tcW w:w="4967" w:type="dxa"/>
          </w:tcPr>
          <w:p w14:paraId="2691192B" w14:textId="77777777" w:rsidR="00542B5F" w:rsidRPr="00542B5F" w:rsidRDefault="00ED4CF1" w:rsidP="00542B5F">
            <w:pPr>
              <w:numPr>
                <w:ilvl w:val="0"/>
                <w:numId w:val="28"/>
              </w:numPr>
              <w:spacing w:before="0"/>
              <w:rPr>
                <w:rFonts w:ascii="Open Sans" w:hAnsi="Open Sans" w:cs="Open Sans"/>
                <w:sz w:val="20"/>
                <w:szCs w:val="20"/>
              </w:rPr>
            </w:pPr>
            <w:hyperlink r:id="rId84" w:history="1">
              <w:r w:rsidR="00542B5F" w:rsidRPr="00542B5F">
                <w:rPr>
                  <w:rStyle w:val="Hyperlink"/>
                  <w:rFonts w:ascii="Open Sans" w:hAnsi="Open Sans" w:cs="Open Sans"/>
                  <w:sz w:val="20"/>
                  <w:szCs w:val="20"/>
                </w:rPr>
                <w:t>Microsoft Teams - High Resolution Video</w:t>
              </w:r>
            </w:hyperlink>
          </w:p>
          <w:p w14:paraId="277F50CD" w14:textId="77777777" w:rsidR="00542B5F" w:rsidRPr="00542B5F" w:rsidRDefault="00ED4CF1" w:rsidP="00542B5F">
            <w:pPr>
              <w:numPr>
                <w:ilvl w:val="0"/>
                <w:numId w:val="28"/>
              </w:numPr>
              <w:spacing w:before="0"/>
              <w:rPr>
                <w:rFonts w:ascii="Open Sans" w:hAnsi="Open Sans" w:cs="Open Sans"/>
                <w:sz w:val="20"/>
                <w:szCs w:val="20"/>
              </w:rPr>
            </w:pPr>
            <w:hyperlink r:id="rId85" w:history="1">
              <w:r w:rsidR="00542B5F" w:rsidRPr="00542B5F">
                <w:rPr>
                  <w:rStyle w:val="Hyperlink"/>
                  <w:rFonts w:ascii="Open Sans" w:hAnsi="Open Sans" w:cs="Open Sans"/>
                  <w:sz w:val="20"/>
                  <w:szCs w:val="20"/>
                </w:rPr>
                <w:t>Microsoft Teams - Agenda Document</w:t>
              </w:r>
            </w:hyperlink>
          </w:p>
          <w:p w14:paraId="5A4B9B91" w14:textId="77777777" w:rsidR="00542B5F" w:rsidRPr="00542B5F" w:rsidRDefault="00ED4CF1" w:rsidP="00542B5F">
            <w:pPr>
              <w:numPr>
                <w:ilvl w:val="0"/>
                <w:numId w:val="28"/>
              </w:numPr>
              <w:spacing w:before="0"/>
              <w:rPr>
                <w:rFonts w:ascii="Open Sans" w:hAnsi="Open Sans" w:cs="Open Sans"/>
                <w:sz w:val="20"/>
                <w:szCs w:val="20"/>
              </w:rPr>
            </w:pPr>
            <w:hyperlink r:id="rId86" w:history="1">
              <w:r w:rsidR="00542B5F" w:rsidRPr="00542B5F">
                <w:rPr>
                  <w:rStyle w:val="Hyperlink"/>
                  <w:rFonts w:ascii="Open Sans" w:hAnsi="Open Sans" w:cs="Open Sans"/>
                  <w:sz w:val="20"/>
                  <w:szCs w:val="20"/>
                </w:rPr>
                <w:t>Microsoft Teams - Actions Document</w:t>
              </w:r>
            </w:hyperlink>
          </w:p>
          <w:p w14:paraId="219BF460" w14:textId="77777777" w:rsidR="00542B5F" w:rsidRPr="00542B5F" w:rsidRDefault="00ED4CF1" w:rsidP="00542B5F">
            <w:pPr>
              <w:numPr>
                <w:ilvl w:val="0"/>
                <w:numId w:val="28"/>
              </w:numPr>
              <w:spacing w:before="0"/>
              <w:rPr>
                <w:rFonts w:ascii="Open Sans" w:hAnsi="Open Sans" w:cs="Open Sans"/>
                <w:sz w:val="20"/>
                <w:szCs w:val="20"/>
              </w:rPr>
            </w:pPr>
            <w:hyperlink r:id="rId87" w:history="1">
              <w:r w:rsidR="00542B5F" w:rsidRPr="00542B5F">
                <w:rPr>
                  <w:rStyle w:val="Hyperlink"/>
                  <w:rFonts w:ascii="Open Sans" w:hAnsi="Open Sans" w:cs="Open Sans"/>
                  <w:sz w:val="20"/>
                  <w:szCs w:val="20"/>
                </w:rPr>
                <w:t>GitHub - Low Resolution Video</w:t>
              </w:r>
            </w:hyperlink>
          </w:p>
          <w:p w14:paraId="76FAD386" w14:textId="77777777" w:rsidR="00542B5F" w:rsidRPr="00542B5F" w:rsidRDefault="00ED4CF1" w:rsidP="00542B5F">
            <w:pPr>
              <w:numPr>
                <w:ilvl w:val="0"/>
                <w:numId w:val="28"/>
              </w:numPr>
              <w:spacing w:before="0"/>
              <w:rPr>
                <w:rFonts w:ascii="Open Sans" w:hAnsi="Open Sans" w:cs="Open Sans"/>
                <w:sz w:val="20"/>
                <w:szCs w:val="20"/>
              </w:rPr>
            </w:pPr>
            <w:hyperlink r:id="rId88" w:history="1">
              <w:r w:rsidR="00542B5F" w:rsidRPr="00542B5F">
                <w:rPr>
                  <w:rStyle w:val="Hyperlink"/>
                  <w:rFonts w:ascii="Open Sans" w:hAnsi="Open Sans" w:cs="Open Sans"/>
                  <w:sz w:val="20"/>
                  <w:szCs w:val="20"/>
                </w:rPr>
                <w:t>GitHub - Agenda Document</w:t>
              </w:r>
            </w:hyperlink>
          </w:p>
          <w:p w14:paraId="0F91B4EB" w14:textId="77777777" w:rsidR="00542B5F" w:rsidRPr="00542B5F" w:rsidRDefault="00ED4CF1" w:rsidP="00542B5F">
            <w:pPr>
              <w:numPr>
                <w:ilvl w:val="0"/>
                <w:numId w:val="28"/>
              </w:numPr>
              <w:spacing w:before="0"/>
              <w:rPr>
                <w:rFonts w:ascii="Open Sans" w:hAnsi="Open Sans" w:cs="Open Sans"/>
                <w:sz w:val="20"/>
                <w:szCs w:val="20"/>
              </w:rPr>
            </w:pPr>
            <w:hyperlink r:id="rId89" w:history="1">
              <w:r w:rsidR="00542B5F" w:rsidRPr="00542B5F">
                <w:rPr>
                  <w:rStyle w:val="Hyperlink"/>
                  <w:rFonts w:ascii="Open Sans" w:hAnsi="Open Sans" w:cs="Open Sans"/>
                  <w:sz w:val="20"/>
                  <w:szCs w:val="20"/>
                </w:rPr>
                <w:t>GitHub - Actions Document</w:t>
              </w:r>
            </w:hyperlink>
          </w:p>
        </w:tc>
      </w:tr>
      <w:tr w:rsidR="00542B5F" w:rsidRPr="00542B5F" w14:paraId="47EBC569" w14:textId="77777777" w:rsidTr="00F23E3B">
        <w:trPr>
          <w:trHeight w:val="1685"/>
        </w:trPr>
        <w:tc>
          <w:tcPr>
            <w:tcW w:w="4397" w:type="dxa"/>
          </w:tcPr>
          <w:p w14:paraId="2F06333B"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6 (25/11/2002):</w:t>
            </w:r>
          </w:p>
        </w:tc>
        <w:tc>
          <w:tcPr>
            <w:tcW w:w="4967" w:type="dxa"/>
          </w:tcPr>
          <w:p w14:paraId="1BE827F1" w14:textId="77777777" w:rsidR="00542B5F" w:rsidRPr="00542B5F" w:rsidRDefault="00ED4CF1" w:rsidP="00542B5F">
            <w:pPr>
              <w:numPr>
                <w:ilvl w:val="0"/>
                <w:numId w:val="29"/>
              </w:numPr>
              <w:spacing w:before="0"/>
              <w:rPr>
                <w:rFonts w:ascii="Open Sans" w:hAnsi="Open Sans" w:cs="Open Sans"/>
                <w:sz w:val="20"/>
                <w:szCs w:val="20"/>
              </w:rPr>
            </w:pPr>
            <w:hyperlink r:id="rId90" w:history="1">
              <w:r w:rsidR="00542B5F" w:rsidRPr="00542B5F">
                <w:rPr>
                  <w:rStyle w:val="Hyperlink"/>
                  <w:rFonts w:ascii="Open Sans" w:hAnsi="Open Sans" w:cs="Open Sans"/>
                  <w:sz w:val="20"/>
                  <w:szCs w:val="20"/>
                </w:rPr>
                <w:t>Microsoft Teams - High Resolution Video</w:t>
              </w:r>
            </w:hyperlink>
          </w:p>
          <w:p w14:paraId="3451034C" w14:textId="77777777" w:rsidR="00542B5F" w:rsidRPr="00542B5F" w:rsidRDefault="00ED4CF1" w:rsidP="00542B5F">
            <w:pPr>
              <w:numPr>
                <w:ilvl w:val="0"/>
                <w:numId w:val="29"/>
              </w:numPr>
              <w:spacing w:before="0"/>
              <w:rPr>
                <w:rFonts w:ascii="Open Sans" w:hAnsi="Open Sans" w:cs="Open Sans"/>
                <w:sz w:val="20"/>
                <w:szCs w:val="20"/>
              </w:rPr>
            </w:pPr>
            <w:hyperlink r:id="rId91" w:history="1">
              <w:r w:rsidR="00542B5F" w:rsidRPr="00542B5F">
                <w:rPr>
                  <w:rStyle w:val="Hyperlink"/>
                  <w:rFonts w:ascii="Open Sans" w:hAnsi="Open Sans" w:cs="Open Sans"/>
                  <w:sz w:val="20"/>
                  <w:szCs w:val="20"/>
                </w:rPr>
                <w:t>Microsoft Teams - Agenda Document</w:t>
              </w:r>
            </w:hyperlink>
          </w:p>
          <w:p w14:paraId="22F83DAC" w14:textId="77777777" w:rsidR="00542B5F" w:rsidRPr="00542B5F" w:rsidRDefault="00ED4CF1" w:rsidP="00542B5F">
            <w:pPr>
              <w:numPr>
                <w:ilvl w:val="0"/>
                <w:numId w:val="29"/>
              </w:numPr>
              <w:spacing w:before="0"/>
              <w:rPr>
                <w:rFonts w:ascii="Open Sans" w:hAnsi="Open Sans" w:cs="Open Sans"/>
                <w:sz w:val="20"/>
                <w:szCs w:val="20"/>
              </w:rPr>
            </w:pPr>
            <w:hyperlink r:id="rId92" w:history="1">
              <w:r w:rsidR="00542B5F" w:rsidRPr="00542B5F">
                <w:rPr>
                  <w:rStyle w:val="Hyperlink"/>
                  <w:rFonts w:ascii="Open Sans" w:hAnsi="Open Sans" w:cs="Open Sans"/>
                  <w:sz w:val="20"/>
                  <w:szCs w:val="20"/>
                </w:rPr>
                <w:t>Microsoft Teams - Actions Document</w:t>
              </w:r>
            </w:hyperlink>
          </w:p>
          <w:p w14:paraId="2862B8C4" w14:textId="77777777" w:rsidR="00542B5F" w:rsidRPr="00542B5F" w:rsidRDefault="00ED4CF1" w:rsidP="00542B5F">
            <w:pPr>
              <w:numPr>
                <w:ilvl w:val="0"/>
                <w:numId w:val="29"/>
              </w:numPr>
              <w:spacing w:before="0"/>
              <w:rPr>
                <w:rFonts w:ascii="Open Sans" w:hAnsi="Open Sans" w:cs="Open Sans"/>
                <w:sz w:val="20"/>
                <w:szCs w:val="20"/>
              </w:rPr>
            </w:pPr>
            <w:hyperlink r:id="rId93" w:history="1">
              <w:r w:rsidR="00542B5F" w:rsidRPr="00542B5F">
                <w:rPr>
                  <w:rStyle w:val="Hyperlink"/>
                  <w:rFonts w:ascii="Open Sans" w:hAnsi="Open Sans" w:cs="Open Sans"/>
                  <w:sz w:val="20"/>
                  <w:szCs w:val="20"/>
                </w:rPr>
                <w:t>GitHub - Low Resolution Video</w:t>
              </w:r>
            </w:hyperlink>
          </w:p>
          <w:p w14:paraId="6E570367" w14:textId="77777777" w:rsidR="00542B5F" w:rsidRPr="00542B5F" w:rsidRDefault="00ED4CF1" w:rsidP="00542B5F">
            <w:pPr>
              <w:numPr>
                <w:ilvl w:val="0"/>
                <w:numId w:val="29"/>
              </w:numPr>
              <w:spacing w:before="0"/>
              <w:rPr>
                <w:rFonts w:ascii="Open Sans" w:hAnsi="Open Sans" w:cs="Open Sans"/>
                <w:sz w:val="20"/>
                <w:szCs w:val="20"/>
              </w:rPr>
            </w:pPr>
            <w:hyperlink r:id="rId94" w:history="1">
              <w:r w:rsidR="00542B5F" w:rsidRPr="00542B5F">
                <w:rPr>
                  <w:rStyle w:val="Hyperlink"/>
                  <w:rFonts w:ascii="Open Sans" w:hAnsi="Open Sans" w:cs="Open Sans"/>
                  <w:sz w:val="20"/>
                  <w:szCs w:val="20"/>
                </w:rPr>
                <w:t>GitHub - Agenda Document</w:t>
              </w:r>
            </w:hyperlink>
          </w:p>
          <w:p w14:paraId="1B2A7C35" w14:textId="77777777" w:rsidR="00542B5F" w:rsidRPr="00542B5F" w:rsidRDefault="00ED4CF1" w:rsidP="00542B5F">
            <w:pPr>
              <w:numPr>
                <w:ilvl w:val="0"/>
                <w:numId w:val="29"/>
              </w:numPr>
              <w:spacing w:before="0"/>
              <w:rPr>
                <w:rFonts w:ascii="Open Sans" w:hAnsi="Open Sans" w:cs="Open Sans"/>
                <w:sz w:val="20"/>
                <w:szCs w:val="20"/>
              </w:rPr>
            </w:pPr>
            <w:hyperlink r:id="rId95" w:history="1">
              <w:r w:rsidR="00542B5F" w:rsidRPr="00542B5F">
                <w:rPr>
                  <w:rStyle w:val="Hyperlink"/>
                  <w:rFonts w:ascii="Open Sans" w:hAnsi="Open Sans" w:cs="Open Sans"/>
                  <w:sz w:val="20"/>
                  <w:szCs w:val="20"/>
                </w:rPr>
                <w:t>GitHub - Actions Document</w:t>
              </w:r>
            </w:hyperlink>
          </w:p>
        </w:tc>
      </w:tr>
      <w:tr w:rsidR="000D03B9" w:rsidRPr="00542B5F" w14:paraId="320F948D" w14:textId="77777777" w:rsidTr="00F23E3B">
        <w:trPr>
          <w:trHeight w:val="1685"/>
        </w:trPr>
        <w:tc>
          <w:tcPr>
            <w:tcW w:w="4397" w:type="dxa"/>
          </w:tcPr>
          <w:p w14:paraId="7AA96E80" w14:textId="40B28A27"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Meeting 7 (26/11/2020):</w:t>
            </w:r>
          </w:p>
        </w:tc>
        <w:tc>
          <w:tcPr>
            <w:tcW w:w="4967" w:type="dxa"/>
          </w:tcPr>
          <w:p w14:paraId="1C6AC82C" w14:textId="77777777" w:rsidR="000D03B9" w:rsidRPr="00542B5F" w:rsidRDefault="00ED4CF1" w:rsidP="000D03B9">
            <w:pPr>
              <w:numPr>
                <w:ilvl w:val="0"/>
                <w:numId w:val="29"/>
              </w:numPr>
              <w:spacing w:before="0"/>
              <w:rPr>
                <w:rFonts w:ascii="Open Sans" w:hAnsi="Open Sans" w:cs="Open Sans"/>
                <w:sz w:val="20"/>
                <w:szCs w:val="20"/>
              </w:rPr>
            </w:pPr>
            <w:hyperlink r:id="rId96" w:history="1">
              <w:r w:rsidR="000D03B9" w:rsidRPr="00542B5F">
                <w:rPr>
                  <w:rStyle w:val="Hyperlink"/>
                  <w:rFonts w:ascii="Open Sans" w:hAnsi="Open Sans" w:cs="Open Sans"/>
                  <w:sz w:val="20"/>
                  <w:szCs w:val="20"/>
                </w:rPr>
                <w:t>Microsoft Teams - High Resolution Video</w:t>
              </w:r>
            </w:hyperlink>
          </w:p>
          <w:p w14:paraId="478DF6D5" w14:textId="77777777" w:rsidR="000D03B9" w:rsidRPr="00542B5F" w:rsidRDefault="00ED4CF1" w:rsidP="000D03B9">
            <w:pPr>
              <w:numPr>
                <w:ilvl w:val="0"/>
                <w:numId w:val="29"/>
              </w:numPr>
              <w:spacing w:before="0"/>
              <w:rPr>
                <w:rFonts w:ascii="Open Sans" w:hAnsi="Open Sans" w:cs="Open Sans"/>
                <w:sz w:val="20"/>
                <w:szCs w:val="20"/>
              </w:rPr>
            </w:pPr>
            <w:hyperlink r:id="rId97" w:history="1">
              <w:r w:rsidR="000D03B9" w:rsidRPr="00542B5F">
                <w:rPr>
                  <w:rStyle w:val="Hyperlink"/>
                  <w:rFonts w:ascii="Open Sans" w:hAnsi="Open Sans" w:cs="Open Sans"/>
                  <w:sz w:val="20"/>
                  <w:szCs w:val="20"/>
                </w:rPr>
                <w:t>Microsoft Teams - Agenda Document</w:t>
              </w:r>
            </w:hyperlink>
          </w:p>
          <w:p w14:paraId="2C4321B9" w14:textId="77777777" w:rsidR="000D03B9" w:rsidRPr="00542B5F" w:rsidRDefault="00ED4CF1" w:rsidP="000D03B9">
            <w:pPr>
              <w:numPr>
                <w:ilvl w:val="0"/>
                <w:numId w:val="29"/>
              </w:numPr>
              <w:spacing w:before="0"/>
              <w:rPr>
                <w:rFonts w:ascii="Open Sans" w:hAnsi="Open Sans" w:cs="Open Sans"/>
                <w:sz w:val="20"/>
                <w:szCs w:val="20"/>
              </w:rPr>
            </w:pPr>
            <w:hyperlink r:id="rId98" w:history="1">
              <w:r w:rsidR="000D03B9" w:rsidRPr="00542B5F">
                <w:rPr>
                  <w:rStyle w:val="Hyperlink"/>
                  <w:rFonts w:ascii="Open Sans" w:hAnsi="Open Sans" w:cs="Open Sans"/>
                  <w:sz w:val="20"/>
                  <w:szCs w:val="20"/>
                </w:rPr>
                <w:t>Microsoft Teams - Actions Document</w:t>
              </w:r>
            </w:hyperlink>
          </w:p>
          <w:p w14:paraId="26716F9B" w14:textId="77777777" w:rsidR="000D03B9" w:rsidRPr="00542B5F" w:rsidRDefault="00ED4CF1" w:rsidP="000D03B9">
            <w:pPr>
              <w:numPr>
                <w:ilvl w:val="0"/>
                <w:numId w:val="29"/>
              </w:numPr>
              <w:spacing w:before="0"/>
              <w:rPr>
                <w:rFonts w:ascii="Open Sans" w:hAnsi="Open Sans" w:cs="Open Sans"/>
                <w:sz w:val="20"/>
                <w:szCs w:val="20"/>
              </w:rPr>
            </w:pPr>
            <w:hyperlink r:id="rId99" w:history="1">
              <w:r w:rsidR="000D03B9" w:rsidRPr="00542B5F">
                <w:rPr>
                  <w:rStyle w:val="Hyperlink"/>
                  <w:rFonts w:ascii="Open Sans" w:hAnsi="Open Sans" w:cs="Open Sans"/>
                  <w:sz w:val="20"/>
                  <w:szCs w:val="20"/>
                </w:rPr>
                <w:t>GitHub - Low Resolution Video</w:t>
              </w:r>
            </w:hyperlink>
          </w:p>
          <w:p w14:paraId="68D34607" w14:textId="77777777" w:rsidR="000D03B9" w:rsidRPr="00542B5F" w:rsidRDefault="00ED4CF1" w:rsidP="000D03B9">
            <w:pPr>
              <w:numPr>
                <w:ilvl w:val="0"/>
                <w:numId w:val="29"/>
              </w:numPr>
              <w:spacing w:before="0"/>
              <w:rPr>
                <w:rStyle w:val="Hyperlink"/>
                <w:color w:val="000000" w:themeColor="text1"/>
                <w:u w:val="none"/>
              </w:rPr>
            </w:pPr>
            <w:hyperlink r:id="rId100" w:history="1">
              <w:r w:rsidR="000D03B9" w:rsidRPr="00542B5F">
                <w:rPr>
                  <w:rStyle w:val="Hyperlink"/>
                  <w:rFonts w:ascii="Open Sans" w:hAnsi="Open Sans" w:cs="Open Sans"/>
                  <w:sz w:val="20"/>
                  <w:szCs w:val="20"/>
                </w:rPr>
                <w:t>GitHub - Agenda Document</w:t>
              </w:r>
            </w:hyperlink>
          </w:p>
          <w:p w14:paraId="51011857" w14:textId="0C3267A4" w:rsidR="000D03B9" w:rsidRPr="00542B5F" w:rsidRDefault="00ED4CF1" w:rsidP="000D03B9">
            <w:pPr>
              <w:numPr>
                <w:ilvl w:val="0"/>
                <w:numId w:val="29"/>
              </w:numPr>
              <w:spacing w:before="0"/>
              <w:rPr>
                <w:rFonts w:ascii="Open Sans" w:hAnsi="Open Sans" w:cs="Open Sans"/>
                <w:sz w:val="20"/>
                <w:szCs w:val="20"/>
              </w:rPr>
            </w:pPr>
            <w:hyperlink r:id="rId101" w:history="1">
              <w:r w:rsidR="000D03B9" w:rsidRPr="00542B5F">
                <w:rPr>
                  <w:rStyle w:val="Hyperlink"/>
                  <w:rFonts w:ascii="Open Sans" w:hAnsi="Open Sans" w:cs="Open Sans"/>
                  <w:sz w:val="20"/>
                  <w:szCs w:val="20"/>
                </w:rPr>
                <w:t>GitHub - Actions Document</w:t>
              </w:r>
            </w:hyperlink>
          </w:p>
        </w:tc>
      </w:tr>
      <w:tr w:rsidR="000D03B9" w:rsidRPr="00542B5F" w14:paraId="093136B1" w14:textId="77777777" w:rsidTr="00F23E3B">
        <w:trPr>
          <w:trHeight w:val="1685"/>
        </w:trPr>
        <w:tc>
          <w:tcPr>
            <w:tcW w:w="4397" w:type="dxa"/>
          </w:tcPr>
          <w:p w14:paraId="5977F5A0" w14:textId="400BCD83"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 xml:space="preserve">Meeting </w:t>
            </w:r>
            <w:r>
              <w:rPr>
                <w:rFonts w:ascii="Open Sans" w:hAnsi="Open Sans" w:cs="Open Sans"/>
                <w:b/>
                <w:bCs/>
                <w:sz w:val="20"/>
                <w:szCs w:val="20"/>
              </w:rPr>
              <w:t>8</w:t>
            </w:r>
            <w:r w:rsidRPr="00542B5F">
              <w:rPr>
                <w:rFonts w:ascii="Open Sans" w:hAnsi="Open Sans" w:cs="Open Sans"/>
                <w:b/>
                <w:bCs/>
                <w:sz w:val="20"/>
                <w:szCs w:val="20"/>
              </w:rPr>
              <w:t xml:space="preserve"> (2</w:t>
            </w:r>
            <w:r>
              <w:rPr>
                <w:rFonts w:ascii="Open Sans" w:hAnsi="Open Sans" w:cs="Open Sans"/>
                <w:b/>
                <w:bCs/>
                <w:sz w:val="20"/>
                <w:szCs w:val="20"/>
              </w:rPr>
              <w:t>7</w:t>
            </w:r>
            <w:r w:rsidRPr="00542B5F">
              <w:rPr>
                <w:rFonts w:ascii="Open Sans" w:hAnsi="Open Sans" w:cs="Open Sans"/>
                <w:b/>
                <w:bCs/>
                <w:sz w:val="20"/>
                <w:szCs w:val="20"/>
              </w:rPr>
              <w:t>/11/2020):</w:t>
            </w:r>
          </w:p>
        </w:tc>
        <w:tc>
          <w:tcPr>
            <w:tcW w:w="4967" w:type="dxa"/>
          </w:tcPr>
          <w:p w14:paraId="1FD7F0AF"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High Resolution Video</w:t>
            </w:r>
          </w:p>
          <w:p w14:paraId="3A39381A"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Agenda Document</w:t>
            </w:r>
          </w:p>
          <w:p w14:paraId="4029FEB5"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Actions Document</w:t>
            </w:r>
          </w:p>
          <w:p w14:paraId="261D479D"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Low Resolution Video</w:t>
            </w:r>
          </w:p>
          <w:p w14:paraId="4C510E0D" w14:textId="77777777" w:rsidR="000D03B9" w:rsidRPr="00542B5F" w:rsidRDefault="000D03B9" w:rsidP="000D03B9">
            <w:pPr>
              <w:numPr>
                <w:ilvl w:val="0"/>
                <w:numId w:val="29"/>
              </w:numPr>
              <w:spacing w:before="0"/>
              <w:rPr>
                <w:rStyle w:val="Hyperlink"/>
                <w:color w:val="000000" w:themeColor="text1"/>
                <w:u w:val="none"/>
              </w:rPr>
            </w:pPr>
            <w:r w:rsidRPr="00542B5F">
              <w:rPr>
                <w:rFonts w:ascii="Open Sans" w:hAnsi="Open Sans" w:cs="Open Sans"/>
                <w:sz w:val="20"/>
                <w:szCs w:val="20"/>
              </w:rPr>
              <w:t>GitHub - Agenda Document</w:t>
            </w:r>
          </w:p>
          <w:p w14:paraId="6A16D689" w14:textId="5C94F584"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Actions Document</w:t>
            </w:r>
          </w:p>
        </w:tc>
      </w:tr>
    </w:tbl>
    <w:p w14:paraId="34EB2EA4" w14:textId="1A441D08" w:rsidR="00542B5F" w:rsidRDefault="00542B5F" w:rsidP="00542B5F"/>
    <w:p w14:paraId="285616CF" w14:textId="599BBF43" w:rsidR="00542B5F" w:rsidRDefault="00542B5F" w:rsidP="00542B5F"/>
    <w:p w14:paraId="47056646" w14:textId="35316BB7" w:rsidR="000D03B9" w:rsidRDefault="000D03B9" w:rsidP="00542B5F"/>
    <w:p w14:paraId="43FE0E9E" w14:textId="6A8F18C3" w:rsidR="000D03B9" w:rsidRDefault="000D03B9" w:rsidP="00542B5F"/>
    <w:p w14:paraId="0EB5DBD7" w14:textId="4EBFDF95" w:rsidR="000D03B9" w:rsidRDefault="000D03B9" w:rsidP="00542B5F"/>
    <w:p w14:paraId="31F12FFF" w14:textId="0FACDDD0" w:rsidR="000D03B9" w:rsidRDefault="000D03B9" w:rsidP="00542B5F"/>
    <w:p w14:paraId="75C6215E" w14:textId="450CD19F" w:rsidR="000D03B9" w:rsidRDefault="000D03B9" w:rsidP="00542B5F"/>
    <w:p w14:paraId="17D28EEA" w14:textId="787FB0F9" w:rsidR="000D03B9" w:rsidRDefault="000D03B9" w:rsidP="00542B5F"/>
    <w:p w14:paraId="55B53EDC" w14:textId="73A56BEC" w:rsidR="000D03B9" w:rsidRDefault="000D03B9" w:rsidP="00542B5F"/>
    <w:p w14:paraId="2C2A3705" w14:textId="77777777" w:rsidR="000D03B9" w:rsidRPr="00542B5F" w:rsidRDefault="000D03B9" w:rsidP="00542B5F"/>
    <w:p w14:paraId="658FBC89" w14:textId="166FE764" w:rsidR="00E67F51" w:rsidRDefault="00E67F51" w:rsidP="00E1167A">
      <w:pPr>
        <w:pStyle w:val="Heading1"/>
      </w:pPr>
      <w:bookmarkStart w:id="25" w:name="_Toc57393751"/>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93752"/>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93753"/>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93754"/>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93755"/>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93756"/>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93757"/>
      <w:bookmarkStart w:id="32" w:name="_Hlk57275132"/>
      <w:r w:rsidRPr="0063692B">
        <w:rPr>
          <w:rFonts w:ascii="Quicksand" w:hAnsi="Quicksand"/>
          <w:color w:val="auto"/>
          <w:sz w:val="24"/>
          <w:szCs w:val="20"/>
          <w:u w:val="none"/>
        </w:rPr>
        <w:t>Aims</w:t>
      </w:r>
      <w:bookmarkEnd w:id="31"/>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main focus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27DF2C45" w:rsidR="00F46DC2" w:rsidRDefault="00F46DC2" w:rsidP="00F46DC2">
      <w:pPr>
        <w:rPr>
          <w:lang w:val="en-US"/>
        </w:rPr>
      </w:pPr>
    </w:p>
    <w:p w14:paraId="37B2287C" w14:textId="405EE02B" w:rsidR="000D03B9" w:rsidRDefault="000D03B9" w:rsidP="00F46DC2">
      <w:pPr>
        <w:rPr>
          <w:lang w:val="en-US"/>
        </w:rPr>
      </w:pPr>
    </w:p>
    <w:p w14:paraId="12CAAD56" w14:textId="36CC99FA" w:rsidR="000D03B9" w:rsidRDefault="000D03B9" w:rsidP="00F46DC2">
      <w:pPr>
        <w:rPr>
          <w:lang w:val="en-US"/>
        </w:rPr>
      </w:pPr>
    </w:p>
    <w:p w14:paraId="623BCC42" w14:textId="65018B29" w:rsidR="000D03B9" w:rsidRDefault="000D03B9" w:rsidP="00F46DC2">
      <w:pPr>
        <w:rPr>
          <w:lang w:val="en-US"/>
        </w:rPr>
      </w:pPr>
    </w:p>
    <w:p w14:paraId="07449A96" w14:textId="77777777" w:rsidR="000D03B9" w:rsidRPr="00F46DC2" w:rsidRDefault="000D03B9"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Toc57393758"/>
      <w:bookmarkStart w:id="34" w:name="_Hlk57389295"/>
      <w:bookmarkEnd w:id="32"/>
      <w:r w:rsidRPr="0063692B">
        <w:rPr>
          <w:rFonts w:ascii="Quicksand" w:hAnsi="Quicksand"/>
          <w:color w:val="auto"/>
          <w:sz w:val="24"/>
          <w:szCs w:val="20"/>
          <w:u w:val="none"/>
        </w:rPr>
        <w:lastRenderedPageBreak/>
        <w:t>Plans and Progress</w:t>
      </w:r>
      <w:bookmarkEnd w:id="33"/>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 xml:space="preserve">Social media plays a significant part in how we communicate and share information. As the technology of social media progresses, more and more of the user's data is utilised,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Taneja, Vitrano and Gengo (2014, p.159), for users to get the most out of their social media experience, they are required to share their personal information. Consequentially, this stresses the importance of privacy settings when using social media. While social media was still emerging into the mainstream, many users were not aware that their personal data and privacy was at risk. Tuunainen, Pitkänen and Hovi's findings (2009, p.7) indicate that early adopters of social media were unaware of the amount of personally identifiable information had been published on social media platforms. Issues concerning privacy on social media were brought into the mainstream during Facebook's Cambridge Analytica scandal in 2018. Third-party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Despite social media users becoming more aware of how their privacy is at risk, most users do not keep up to date lengthy and constant changing terms and conditions. Furthermore, Taneja, Vitrano and Gengo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private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Adam's idea that he put forward during brainstorming, from there everything started to take the direction of what we were going to do. At the start of the third assessment, during our group meetings, we decided to divide the workload into teams and report our progress in the next conferences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From our first meeting, we first discuss ideas for assessment 5, what the presentation would be like. We collaborated in the ideas to develop the exhibition during the next three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w:t>
      </w:r>
      <w:r w:rsidRPr="00C14479">
        <w:rPr>
          <w:rFonts w:ascii="Open Sans" w:hAnsi="Open Sans" w:cs="Open Sans"/>
          <w:sz w:val="20"/>
          <w:szCs w:val="20"/>
        </w:rPr>
        <w:lastRenderedPageBreak/>
        <w:t>result. At the same time, we defined the limits of our I.T.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progressed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1 - 28/10/20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Assessment 5 presentations, as well we talk about how it would be the most efficient way to start working on Assessment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2 - 04/11/20</w:t>
      </w:r>
      <w:r w:rsidRPr="00C14479">
        <w:rPr>
          <w:rFonts w:ascii="Open Sans" w:hAnsi="Open Sans" w:cs="Open Sans"/>
          <w:b/>
          <w:bCs/>
          <w:i/>
          <w:iCs/>
          <w:sz w:val="20"/>
          <w:szCs w:val="20"/>
        </w:rPr>
        <w:br/>
      </w:r>
      <w:r w:rsidRPr="00C14479">
        <w:rPr>
          <w:rFonts w:ascii="Open Sans" w:hAnsi="Open Sans" w:cs="Open Sans"/>
          <w:sz w:val="20"/>
          <w:szCs w:val="20"/>
        </w:rPr>
        <w:t xml:space="preserve">Reporting into the second week,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Channon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Adam / Channon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3 - 11/11/20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1CD7057A"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4 - 18/11/20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r w:rsidR="00D65C2B">
        <w:rPr>
          <w:rFonts w:ascii="Open Sans" w:hAnsi="Open Sans" w:cs="Open Sans"/>
          <w:sz w:val="20"/>
          <w:szCs w:val="20"/>
        </w:rPr>
        <w:t>F</w:t>
      </w:r>
      <w:r w:rsidRPr="00C14479">
        <w:rPr>
          <w:rFonts w:ascii="Open Sans" w:hAnsi="Open Sans" w:cs="Open Sans"/>
          <w:sz w:val="20"/>
          <w:szCs w:val="20"/>
        </w:rPr>
        <w:t>igma</w:t>
      </w:r>
      <w:r w:rsidR="00D65C2B">
        <w:rPr>
          <w:rFonts w:ascii="Open Sans" w:hAnsi="Open Sans" w:cs="Open Sans"/>
          <w:sz w:val="20"/>
          <w:szCs w:val="20"/>
        </w:rPr>
        <w:t>. A</w:t>
      </w:r>
      <w:r w:rsidRPr="00C14479">
        <w:rPr>
          <w:rFonts w:ascii="Open Sans" w:hAnsi="Open Sans" w:cs="Open Sans"/>
          <w:sz w:val="20"/>
          <w:szCs w:val="20"/>
        </w:rPr>
        <w:t>lso</w:t>
      </w:r>
      <w:r w:rsidR="00D65C2B">
        <w:rPr>
          <w:rFonts w:ascii="Open Sans" w:hAnsi="Open Sans" w:cs="Open Sans"/>
          <w:sz w:val="20"/>
          <w:szCs w:val="20"/>
        </w:rPr>
        <w:t>,</w:t>
      </w:r>
      <w:r w:rsidRPr="00C14479">
        <w:rPr>
          <w:rFonts w:ascii="Open Sans" w:hAnsi="Open Sans" w:cs="Open Sans"/>
          <w:sz w:val="20"/>
          <w:szCs w:val="20"/>
        </w:rPr>
        <w:t xml:space="preserve">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5 - 25/11/20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 however, still away from being complete. Promotional content uploaded to get the word out. Lost a member of the team has lost contact, which had unfinished content, so Channon took those sections to complete with everyone collaborating on the product that was produced.</w:t>
      </w: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lastRenderedPageBreak/>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 flagship product is to make it easier for the user to interact and understand their privacy settings using social media. Therefore, the product is designed to be intuitive and straightforward to use. Avoiding the use of complicated menus and functions, the user simply utilises the function of a single button, and further user prompts are displayed as they are needed. Setting up privacy settings on all the user's devices and social media accounts can be a complicated task. It is vital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There have been no significant changes or updates from the initial stages of development for the application. All user interface decisions and development processes have been consistent since the initial stages of development and planning. There have been a few changes. Initially, the application was intended to utilise scraping data and APIs. It was made apparent in the initial stages of development that APIs are somewhat challenging to obtain and are frequently updated. This would require more resources to regularly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It was decided after the initial stages of development that paid ads would be added to a free version of the product. In order to not compromise on our company's mission and protect user's privacy, no invasive or target adds will be permitted. Adds will solely be from virtual private network companies to promote safe and protected internet usage. These advertisements are relevant to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 xml:space="preserve">The application would be created with two different software programs, Figma and Bravo studio. First, with Figma, we can create and test the basic structure of the application. With this software, we can start adding shapes and forms that would give the Mongoose security app its design. For this first step, we would be using the prototype function to develop the first concept ideas for the app. </w:t>
      </w:r>
    </w:p>
    <w:p w14:paraId="1E6740C7"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Secondly, from Figma we can connect the application design to bravo studio, in bravo we can add containers or blocks of content   that would display the information for the user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Our team communication process happens in Microsoft teams. We organise weekly meetings to discuss and report our progress and brainstorm on a particular subject we might be working during </w:t>
      </w:r>
      <w:r w:rsidRPr="00C14479">
        <w:rPr>
          <w:rFonts w:ascii="Open Sans" w:hAnsi="Open Sans" w:cs="Open Sans"/>
          <w:sz w:val="20"/>
          <w:szCs w:val="20"/>
        </w:rPr>
        <w:lastRenderedPageBreak/>
        <w:t xml:space="preserve">that week. The sessions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 xml:space="preserve">Testing procedures, alpha testing (just us) majority of the program will be made workable in the initial stages the testing, however,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the 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The creation of promotional content and the tutorials is a vital part of the progression of the Fighting Mongooses' products and engaging with our clients. We opted for a more light-hearted approach towards promotional videos, trying to pique people's interest with humorous videos. The tutorials, however,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464A16D9" w:rsidR="00C14479" w:rsidRPr="00C14479" w:rsidRDefault="00C14479" w:rsidP="00C14479">
      <w:pPr>
        <w:rPr>
          <w:rFonts w:ascii="Open Sans" w:hAnsi="Open Sans" w:cs="Open Sans"/>
          <w:sz w:val="20"/>
          <w:szCs w:val="20"/>
        </w:rPr>
      </w:pPr>
      <w:r w:rsidRPr="00C14479">
        <w:rPr>
          <w:rFonts w:ascii="Open Sans" w:hAnsi="Open Sans" w:cs="Open Sans"/>
          <w:b/>
          <w:bCs/>
          <w:u w:val="single"/>
        </w:rPr>
        <w:t>What stage are we up to?:</w:t>
      </w:r>
      <w:r w:rsidRPr="00C14479">
        <w:rPr>
          <w:rFonts w:ascii="Open Sans" w:hAnsi="Open Sans" w:cs="Open Sans"/>
          <w:b/>
          <w:bCs/>
          <w:sz w:val="20"/>
          <w:szCs w:val="20"/>
        </w:rPr>
        <w:br/>
      </w:r>
      <w:r w:rsidRPr="00C14479">
        <w:rPr>
          <w:rFonts w:ascii="Open Sans" w:hAnsi="Open Sans" w:cs="Open Sans"/>
          <w:sz w:val="20"/>
          <w:szCs w:val="20"/>
        </w:rPr>
        <w:t>Currently, we are still in development with some alpha testing on the main U.I. Once all the kinks are taken out of the U.I. links, we can add content to these. We are also working on the process of how our application will scrape user data and implement that into our project. This will be unachievable by report time</w:t>
      </w:r>
      <w:r w:rsidR="00EE1318">
        <w:rPr>
          <w:rFonts w:ascii="Open Sans" w:hAnsi="Open Sans" w:cs="Open Sans"/>
          <w:sz w:val="20"/>
          <w:szCs w:val="20"/>
        </w:rPr>
        <w:t>,</w:t>
      </w:r>
      <w:r w:rsidRPr="00C14479">
        <w:rPr>
          <w:rFonts w:ascii="Open Sans" w:hAnsi="Open Sans" w:cs="Open Sans"/>
          <w:sz w:val="20"/>
          <w:szCs w:val="20"/>
        </w:rPr>
        <w:t xml:space="preserve"> however</w:t>
      </w:r>
      <w:r w:rsidR="00EE1318">
        <w:rPr>
          <w:rFonts w:ascii="Open Sans" w:hAnsi="Open Sans" w:cs="Open Sans"/>
          <w:sz w:val="20"/>
          <w:szCs w:val="20"/>
        </w:rPr>
        <w:t>,</w:t>
      </w:r>
      <w:r w:rsidRPr="00C14479">
        <w:rPr>
          <w:rFonts w:ascii="Open Sans" w:hAnsi="Open Sans" w:cs="Open Sans"/>
          <w:sz w:val="20"/>
          <w:szCs w:val="20"/>
        </w:rPr>
        <w:t xml:space="preserve"> should be implemented prior to a beta release.</w:t>
      </w:r>
    </w:p>
    <w:bookmarkEnd w:id="34"/>
    <w:p w14:paraId="1C733ECF" w14:textId="027C902B" w:rsidR="00A3305F" w:rsidRDefault="00A3305F" w:rsidP="00A3305F">
      <w:pPr>
        <w:rPr>
          <w:lang w:val="en-US"/>
        </w:rPr>
      </w:pPr>
    </w:p>
    <w:p w14:paraId="7FB36D00" w14:textId="21699FBA" w:rsidR="000D03B9" w:rsidRDefault="000D03B9" w:rsidP="00A3305F">
      <w:pPr>
        <w:rPr>
          <w:lang w:val="en-US"/>
        </w:rPr>
      </w:pPr>
    </w:p>
    <w:p w14:paraId="6C215D63" w14:textId="3D27FDB5" w:rsidR="000D03B9" w:rsidRDefault="000D03B9" w:rsidP="00A3305F">
      <w:pPr>
        <w:rPr>
          <w:lang w:val="en-US"/>
        </w:rPr>
      </w:pPr>
    </w:p>
    <w:p w14:paraId="423CD4CE" w14:textId="36D2C343" w:rsidR="000D03B9" w:rsidRDefault="000D03B9" w:rsidP="00A3305F">
      <w:pPr>
        <w:rPr>
          <w:lang w:val="en-US"/>
        </w:rPr>
      </w:pPr>
    </w:p>
    <w:p w14:paraId="4E99A8E5" w14:textId="43976219" w:rsidR="000D03B9" w:rsidRDefault="000D03B9" w:rsidP="00A3305F">
      <w:pPr>
        <w:rPr>
          <w:lang w:val="en-US"/>
        </w:rPr>
      </w:pPr>
    </w:p>
    <w:p w14:paraId="219B3B2A" w14:textId="314C1084" w:rsidR="000D03B9" w:rsidRDefault="000D03B9" w:rsidP="00A3305F">
      <w:pPr>
        <w:rPr>
          <w:lang w:val="en-US"/>
        </w:rPr>
      </w:pPr>
    </w:p>
    <w:p w14:paraId="4E225FF5" w14:textId="77777777" w:rsidR="000D03B9" w:rsidRPr="00A3305F" w:rsidRDefault="000D03B9"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5" w:name="_Toc57393759"/>
      <w:r w:rsidRPr="0063692B">
        <w:rPr>
          <w:rFonts w:ascii="Quicksand" w:hAnsi="Quicksand"/>
          <w:color w:val="auto"/>
          <w:sz w:val="24"/>
          <w:szCs w:val="20"/>
          <w:u w:val="none"/>
        </w:rPr>
        <w:lastRenderedPageBreak/>
        <w:t>Roles</w:t>
      </w:r>
      <w:bookmarkEnd w:id="35"/>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In saying this, there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 is in charge of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lastRenderedPageBreak/>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specialises in both front-end and back-end development. As a full-stack developer, Adam performed the majority of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In later stages of the Fighting Mongooses</w:t>
      </w:r>
      <w:r>
        <w:rPr>
          <w:rFonts w:ascii="Open Sans" w:hAnsi="Open Sans" w:cs="Open Sans"/>
          <w:sz w:val="20"/>
          <w:szCs w:val="20"/>
        </w:rPr>
        <w:t>'</w:t>
      </w:r>
      <w:r w:rsidRPr="004853B9">
        <w:rPr>
          <w:rFonts w:ascii="Open Sans" w:hAnsi="Open Sans" w:cs="Open Sans"/>
          <w:sz w:val="20"/>
          <w:szCs w:val="20"/>
        </w:rPr>
        <w:t xml:space="preserve">s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lastRenderedPageBreak/>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6" w:name="_Toc57393760"/>
      <w:r w:rsidRPr="0063692B">
        <w:rPr>
          <w:rFonts w:ascii="Quicksand" w:hAnsi="Quicksand"/>
          <w:color w:val="auto"/>
          <w:sz w:val="24"/>
          <w:szCs w:val="20"/>
          <w:u w:val="none"/>
        </w:rPr>
        <w:t>Scope and Limits</w:t>
      </w:r>
      <w:bookmarkEnd w:id="36"/>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have the ability to scan the security and privacy settings of the user. Though once again, when 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open up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031E7C50" w:rsidR="006F4109" w:rsidRDefault="006F4109" w:rsidP="006F4109">
      <w:pPr>
        <w:rPr>
          <w:lang w:val="en-US"/>
        </w:rPr>
      </w:pPr>
    </w:p>
    <w:p w14:paraId="4393A8C2" w14:textId="0DD97D11" w:rsidR="000D03B9" w:rsidRDefault="000D03B9" w:rsidP="006F4109">
      <w:pPr>
        <w:rPr>
          <w:lang w:val="en-US"/>
        </w:rPr>
      </w:pPr>
    </w:p>
    <w:p w14:paraId="6B9FA461" w14:textId="45B8032D" w:rsidR="000D03B9" w:rsidRDefault="000D03B9" w:rsidP="006F4109">
      <w:pPr>
        <w:rPr>
          <w:lang w:val="en-US"/>
        </w:rPr>
      </w:pPr>
    </w:p>
    <w:p w14:paraId="3F5EA5E5" w14:textId="177D4E66" w:rsidR="000D03B9" w:rsidRDefault="000D03B9" w:rsidP="006F4109">
      <w:pPr>
        <w:rPr>
          <w:lang w:val="en-US"/>
        </w:rPr>
      </w:pPr>
    </w:p>
    <w:p w14:paraId="3D355321" w14:textId="312C99E1" w:rsidR="000D03B9" w:rsidRDefault="000D03B9" w:rsidP="006F4109">
      <w:pPr>
        <w:rPr>
          <w:lang w:val="en-US"/>
        </w:rPr>
      </w:pPr>
    </w:p>
    <w:p w14:paraId="171822AF" w14:textId="384551F3" w:rsidR="000D03B9" w:rsidRDefault="000D03B9" w:rsidP="006F4109">
      <w:pPr>
        <w:rPr>
          <w:lang w:val="en-US"/>
        </w:rPr>
      </w:pPr>
    </w:p>
    <w:p w14:paraId="56659A56" w14:textId="71A3E38B" w:rsidR="000D03B9" w:rsidRDefault="000D03B9" w:rsidP="006F4109">
      <w:pPr>
        <w:rPr>
          <w:lang w:val="en-US"/>
        </w:rPr>
      </w:pPr>
    </w:p>
    <w:p w14:paraId="375D3A04" w14:textId="7A990821" w:rsidR="000D03B9" w:rsidRDefault="000D03B9" w:rsidP="006F4109">
      <w:pPr>
        <w:rPr>
          <w:lang w:val="en-US"/>
        </w:rPr>
      </w:pPr>
    </w:p>
    <w:p w14:paraId="5BD9E607" w14:textId="6DA7B07C" w:rsidR="000D03B9" w:rsidRDefault="000D03B9" w:rsidP="006F4109">
      <w:pPr>
        <w:rPr>
          <w:lang w:val="en-US"/>
        </w:rPr>
      </w:pPr>
    </w:p>
    <w:p w14:paraId="552A6434" w14:textId="77777777" w:rsidR="000D03B9" w:rsidRPr="006F4109" w:rsidRDefault="000D03B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7" w:name="_Toc57393761"/>
      <w:r w:rsidRPr="0063692B">
        <w:rPr>
          <w:rFonts w:ascii="Quicksand" w:hAnsi="Quicksand"/>
          <w:color w:val="auto"/>
          <w:sz w:val="24"/>
          <w:szCs w:val="20"/>
          <w:u w:val="none"/>
        </w:rPr>
        <w:lastRenderedPageBreak/>
        <w:t>Tools and Technologies</w:t>
      </w:r>
      <w:bookmarkEnd w:id="37"/>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OpenToonz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ShotCut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Bravia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39F28036" w:rsidR="00D00126" w:rsidRDefault="00D00126" w:rsidP="00D00126">
      <w:pPr>
        <w:rPr>
          <w:lang w:val="en-US"/>
        </w:rPr>
      </w:pPr>
    </w:p>
    <w:p w14:paraId="272D76A1" w14:textId="7DB478DF" w:rsidR="000D03B9" w:rsidRDefault="000D03B9" w:rsidP="00D00126">
      <w:pPr>
        <w:rPr>
          <w:lang w:val="en-US"/>
        </w:rPr>
      </w:pPr>
    </w:p>
    <w:p w14:paraId="0F8E0EAE" w14:textId="496732B3" w:rsidR="000D03B9" w:rsidRDefault="000D03B9" w:rsidP="00D00126">
      <w:pPr>
        <w:rPr>
          <w:lang w:val="en-US"/>
        </w:rPr>
      </w:pPr>
    </w:p>
    <w:p w14:paraId="1710C70F" w14:textId="3A72C34E" w:rsidR="000D03B9" w:rsidRDefault="000D03B9" w:rsidP="00D00126">
      <w:pPr>
        <w:rPr>
          <w:lang w:val="en-US"/>
        </w:rPr>
      </w:pPr>
    </w:p>
    <w:p w14:paraId="5FBB48D2" w14:textId="1CF67795" w:rsidR="000D03B9" w:rsidRDefault="000D03B9" w:rsidP="00D00126">
      <w:pPr>
        <w:rPr>
          <w:lang w:val="en-US"/>
        </w:rPr>
      </w:pPr>
    </w:p>
    <w:p w14:paraId="36565483" w14:textId="07E58118" w:rsidR="000D03B9" w:rsidRDefault="000D03B9" w:rsidP="00D00126">
      <w:pPr>
        <w:rPr>
          <w:lang w:val="en-US"/>
        </w:rPr>
      </w:pPr>
    </w:p>
    <w:p w14:paraId="0A961D6F" w14:textId="21B3E9BF" w:rsidR="000D03B9" w:rsidRDefault="000D03B9" w:rsidP="00D00126">
      <w:pPr>
        <w:rPr>
          <w:lang w:val="en-US"/>
        </w:rPr>
      </w:pPr>
    </w:p>
    <w:p w14:paraId="0E1AF997" w14:textId="77777777" w:rsidR="000D03B9" w:rsidRPr="00D00126" w:rsidRDefault="000D03B9"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8" w:name="_Toc57393762"/>
      <w:r w:rsidRPr="0063692B">
        <w:rPr>
          <w:rFonts w:ascii="Quicksand" w:hAnsi="Quicksand"/>
          <w:color w:val="auto"/>
          <w:sz w:val="24"/>
          <w:szCs w:val="20"/>
          <w:u w:val="none"/>
        </w:rPr>
        <w:lastRenderedPageBreak/>
        <w:t>Testing</w:t>
      </w:r>
      <w:bookmarkEnd w:id="38"/>
    </w:p>
    <w:p w14:paraId="5D1C831A" w14:textId="30A7EE6B" w:rsidR="005A549D" w:rsidRPr="005A549D" w:rsidRDefault="005A549D" w:rsidP="005A549D">
      <w:pPr>
        <w:rPr>
          <w:rFonts w:ascii="Open Sans" w:hAnsi="Open Sans" w:cs="Open Sans"/>
          <w:sz w:val="20"/>
          <w:szCs w:val="20"/>
        </w:rPr>
      </w:pPr>
      <w:bookmarkStart w:id="39"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5 week period.</w:t>
      </w:r>
      <w:bookmarkEnd w:id="39"/>
    </w:p>
    <w:p w14:paraId="38D1C2DF" w14:textId="215AEF95" w:rsidR="005A549D" w:rsidRDefault="005A549D" w:rsidP="005A549D">
      <w:pPr>
        <w:rPr>
          <w:lang w:val="en-US"/>
        </w:rPr>
      </w:pPr>
    </w:p>
    <w:p w14:paraId="38A5EEB0" w14:textId="69D88EF7" w:rsidR="000D03B9" w:rsidRDefault="000D03B9" w:rsidP="005A549D">
      <w:pPr>
        <w:rPr>
          <w:lang w:val="en-US"/>
        </w:rPr>
      </w:pPr>
    </w:p>
    <w:p w14:paraId="33F19B22" w14:textId="62E9F883" w:rsidR="000D03B9" w:rsidRDefault="000D03B9" w:rsidP="005A549D">
      <w:pPr>
        <w:rPr>
          <w:lang w:val="en-US"/>
        </w:rPr>
      </w:pPr>
    </w:p>
    <w:p w14:paraId="44EF99B9" w14:textId="1ABD5DC9" w:rsidR="000D03B9" w:rsidRDefault="000D03B9" w:rsidP="005A549D">
      <w:pPr>
        <w:rPr>
          <w:lang w:val="en-US"/>
        </w:rPr>
      </w:pPr>
    </w:p>
    <w:p w14:paraId="6DC3987F" w14:textId="6640B4B6" w:rsidR="000D03B9" w:rsidRDefault="000D03B9" w:rsidP="005A549D">
      <w:pPr>
        <w:rPr>
          <w:lang w:val="en-US"/>
        </w:rPr>
      </w:pPr>
    </w:p>
    <w:p w14:paraId="5B618767" w14:textId="24D1A0B7" w:rsidR="000D03B9" w:rsidRDefault="000D03B9" w:rsidP="005A549D">
      <w:pPr>
        <w:rPr>
          <w:lang w:val="en-US"/>
        </w:rPr>
      </w:pPr>
    </w:p>
    <w:p w14:paraId="190F4FB2" w14:textId="24F9AE0B" w:rsidR="000D03B9" w:rsidRDefault="000D03B9" w:rsidP="005A549D">
      <w:pPr>
        <w:rPr>
          <w:lang w:val="en-US"/>
        </w:rPr>
      </w:pPr>
    </w:p>
    <w:p w14:paraId="1996A414" w14:textId="6DE9B8B9" w:rsidR="000D03B9" w:rsidRDefault="000D03B9" w:rsidP="005A549D">
      <w:pPr>
        <w:rPr>
          <w:lang w:val="en-US"/>
        </w:rPr>
      </w:pPr>
    </w:p>
    <w:p w14:paraId="3A607A08" w14:textId="1A79C548" w:rsidR="000D03B9" w:rsidRDefault="000D03B9" w:rsidP="005A549D">
      <w:pPr>
        <w:rPr>
          <w:lang w:val="en-US"/>
        </w:rPr>
      </w:pPr>
    </w:p>
    <w:p w14:paraId="4C92197F" w14:textId="7635822A" w:rsidR="000D03B9" w:rsidRDefault="000D03B9" w:rsidP="005A549D">
      <w:pPr>
        <w:rPr>
          <w:lang w:val="en-US"/>
        </w:rPr>
      </w:pPr>
    </w:p>
    <w:p w14:paraId="7DCF6B75" w14:textId="7B53306A" w:rsidR="000D03B9" w:rsidRDefault="000D03B9" w:rsidP="005A549D">
      <w:pPr>
        <w:rPr>
          <w:lang w:val="en-US"/>
        </w:rPr>
      </w:pPr>
    </w:p>
    <w:p w14:paraId="41753AE2" w14:textId="4F92D291" w:rsidR="000D03B9" w:rsidRDefault="000D03B9" w:rsidP="005A549D">
      <w:pPr>
        <w:rPr>
          <w:lang w:val="en-US"/>
        </w:rPr>
      </w:pPr>
    </w:p>
    <w:p w14:paraId="4EA4D825" w14:textId="2BB212F2" w:rsidR="000D03B9" w:rsidRDefault="000D03B9" w:rsidP="005A549D">
      <w:pPr>
        <w:rPr>
          <w:lang w:val="en-US"/>
        </w:rPr>
      </w:pPr>
    </w:p>
    <w:p w14:paraId="698D9219" w14:textId="27ECBFC6" w:rsidR="000D03B9" w:rsidRDefault="000D03B9" w:rsidP="005A549D">
      <w:pPr>
        <w:rPr>
          <w:lang w:val="en-US"/>
        </w:rPr>
      </w:pPr>
    </w:p>
    <w:p w14:paraId="4085C8A0" w14:textId="77777777" w:rsidR="000D03B9" w:rsidRPr="005A549D" w:rsidRDefault="000D03B9"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40" w:name="_Toc57393763"/>
      <w:r w:rsidRPr="0063692B">
        <w:rPr>
          <w:rFonts w:ascii="Quicksand" w:hAnsi="Quicksand"/>
          <w:color w:val="auto"/>
          <w:sz w:val="24"/>
          <w:szCs w:val="20"/>
          <w:u w:val="none"/>
        </w:rPr>
        <w:lastRenderedPageBreak/>
        <w:t>Timeframe</w:t>
      </w:r>
      <w:bookmarkEnd w:id="40"/>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 xml:space="preserve">s/glasswire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46214876" w:rsidR="005A549D" w:rsidRDefault="005A549D" w:rsidP="005A549D">
      <w:pPr>
        <w:rPr>
          <w:lang w:val="en-US"/>
        </w:rPr>
      </w:pPr>
    </w:p>
    <w:p w14:paraId="05E5B13C" w14:textId="1DFC488F" w:rsidR="000D03B9" w:rsidRDefault="000D03B9" w:rsidP="005A549D">
      <w:pPr>
        <w:rPr>
          <w:lang w:val="en-US"/>
        </w:rPr>
      </w:pPr>
    </w:p>
    <w:p w14:paraId="7278491F" w14:textId="1F8F51A9" w:rsidR="000D03B9" w:rsidRDefault="000D03B9" w:rsidP="005A549D">
      <w:pPr>
        <w:rPr>
          <w:lang w:val="en-US"/>
        </w:rPr>
      </w:pPr>
    </w:p>
    <w:p w14:paraId="583C91FE" w14:textId="77777777" w:rsidR="000D03B9" w:rsidRPr="005A549D" w:rsidRDefault="000D03B9"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1" w:name="_Toc57393764"/>
      <w:r w:rsidRPr="0063692B">
        <w:rPr>
          <w:rFonts w:ascii="Quicksand" w:hAnsi="Quicksand"/>
          <w:color w:val="auto"/>
          <w:sz w:val="24"/>
          <w:szCs w:val="20"/>
          <w:u w:val="none"/>
        </w:rPr>
        <w:lastRenderedPageBreak/>
        <w:t>Risks</w:t>
      </w:r>
      <w:bookmarkEnd w:id="41"/>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's purpose. So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6C84A877" w:rsidR="00C9769C" w:rsidRDefault="00C9769C" w:rsidP="00C9769C">
      <w:pPr>
        <w:rPr>
          <w:lang w:val="en-US"/>
        </w:rPr>
      </w:pPr>
    </w:p>
    <w:p w14:paraId="383FD318" w14:textId="320B74AE" w:rsidR="000D03B9" w:rsidRDefault="000D03B9" w:rsidP="00C9769C">
      <w:pPr>
        <w:rPr>
          <w:lang w:val="en-US"/>
        </w:rPr>
      </w:pPr>
    </w:p>
    <w:p w14:paraId="7C87F699" w14:textId="2FA70126" w:rsidR="000D03B9" w:rsidRDefault="000D03B9" w:rsidP="00C9769C">
      <w:pPr>
        <w:rPr>
          <w:lang w:val="en-US"/>
        </w:rPr>
      </w:pPr>
    </w:p>
    <w:p w14:paraId="34E3E5F3" w14:textId="71A56785" w:rsidR="000D03B9" w:rsidRDefault="000D03B9" w:rsidP="00C9769C">
      <w:pPr>
        <w:rPr>
          <w:lang w:val="en-US"/>
        </w:rPr>
      </w:pPr>
    </w:p>
    <w:p w14:paraId="7181571E" w14:textId="25022679" w:rsidR="000D03B9" w:rsidRDefault="000D03B9" w:rsidP="00C9769C">
      <w:pPr>
        <w:rPr>
          <w:lang w:val="en-US"/>
        </w:rPr>
      </w:pPr>
    </w:p>
    <w:p w14:paraId="5E8AB590" w14:textId="0531F5D7" w:rsidR="000D03B9" w:rsidRDefault="000D03B9" w:rsidP="00C9769C">
      <w:pPr>
        <w:rPr>
          <w:lang w:val="en-US"/>
        </w:rPr>
      </w:pPr>
    </w:p>
    <w:p w14:paraId="68B0FC9D" w14:textId="57104DE7" w:rsidR="000D03B9" w:rsidRDefault="000D03B9" w:rsidP="00C9769C">
      <w:pPr>
        <w:rPr>
          <w:lang w:val="en-US"/>
        </w:rPr>
      </w:pPr>
    </w:p>
    <w:p w14:paraId="2789704F" w14:textId="70101E2C" w:rsidR="000D03B9" w:rsidRDefault="000D03B9" w:rsidP="00C9769C">
      <w:pPr>
        <w:rPr>
          <w:lang w:val="en-US"/>
        </w:rPr>
      </w:pPr>
    </w:p>
    <w:p w14:paraId="35625EDE" w14:textId="77777777" w:rsidR="000D03B9" w:rsidRPr="00C9769C" w:rsidRDefault="000D03B9"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2" w:name="_Toc57393765"/>
      <w:r w:rsidRPr="0063692B">
        <w:rPr>
          <w:rFonts w:ascii="Quicksand" w:hAnsi="Quicksand"/>
          <w:color w:val="auto"/>
          <w:sz w:val="24"/>
          <w:szCs w:val="20"/>
          <w:u w:val="none"/>
        </w:rPr>
        <w:lastRenderedPageBreak/>
        <w:t>Group Processes and Communications</w:t>
      </w:r>
      <w:bookmarkEnd w:id="42"/>
    </w:p>
    <w:p w14:paraId="648400B1" w14:textId="664906B3" w:rsidR="00922A08" w:rsidRPr="00922A08" w:rsidRDefault="00922A08" w:rsidP="00922A08">
      <w:pPr>
        <w:rPr>
          <w:rFonts w:ascii="Open Sans" w:hAnsi="Open Sans" w:cs="Open Sans"/>
          <w:b/>
          <w:bCs/>
          <w:sz w:val="20"/>
          <w:szCs w:val="20"/>
        </w:rPr>
      </w:pPr>
      <w:bookmarkStart w:id="43"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r w:rsidRPr="00922A08">
        <w:rPr>
          <w:rFonts w:ascii="Open Sans" w:hAnsi="Open Sans" w:cs="Open Sans"/>
          <w:sz w:val="20"/>
          <w:szCs w:val="20"/>
        </w:rPr>
        <w:t>The majority of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The Fighting Mongooses is fortunate enough to have a dedicated team of individuals who have proven themselves to be reliable despite the difficulties of operating purely online.  In the event that a team member is inactive for a period of 3 days, and we are unable to communicate, we will contact RMIT faculty to determine the status of that team member's enrolment. If the team member is no longer enrolled or can not be communicated with by RMIT, the tasks set for the inactive team member will be dispersed among the remaining team members.</w:t>
      </w:r>
    </w:p>
    <w:p w14:paraId="0C5AE8AC" w14:textId="7F9EC801" w:rsidR="00AF71EF" w:rsidRDefault="00AF71EF" w:rsidP="00AF71EF">
      <w:pPr>
        <w:rPr>
          <w:rFonts w:ascii="Open Sans" w:hAnsi="Open Sans" w:cs="Open Sans"/>
          <w:sz w:val="20"/>
          <w:szCs w:val="20"/>
          <w:lang w:val="en-US"/>
        </w:rPr>
      </w:pPr>
    </w:p>
    <w:p w14:paraId="096BC115" w14:textId="77777777" w:rsidR="000D03B9" w:rsidRDefault="000D03B9" w:rsidP="00AF71EF">
      <w:pPr>
        <w:rPr>
          <w:rFonts w:ascii="Open Sans" w:hAnsi="Open Sans" w:cs="Open Sans"/>
          <w:sz w:val="20"/>
          <w:szCs w:val="20"/>
          <w:lang w:val="en-US"/>
        </w:rPr>
      </w:pPr>
    </w:p>
    <w:p w14:paraId="652F4BEC" w14:textId="56BE0DD8" w:rsidR="000D03B9" w:rsidRDefault="000D03B9" w:rsidP="00AF71EF">
      <w:pPr>
        <w:rPr>
          <w:rFonts w:ascii="Open Sans" w:hAnsi="Open Sans" w:cs="Open Sans"/>
          <w:sz w:val="20"/>
          <w:szCs w:val="20"/>
          <w:lang w:val="en-US"/>
        </w:rPr>
      </w:pPr>
    </w:p>
    <w:p w14:paraId="5425ED69" w14:textId="77777777" w:rsidR="000D03B9" w:rsidRPr="00922A08" w:rsidRDefault="000D03B9" w:rsidP="00AF71EF">
      <w:pPr>
        <w:rPr>
          <w:rFonts w:ascii="Open Sans" w:hAnsi="Open Sans" w:cs="Open Sans"/>
          <w:sz w:val="20"/>
          <w:szCs w:val="20"/>
          <w:lang w:val="en-US"/>
        </w:rPr>
      </w:pPr>
    </w:p>
    <w:p w14:paraId="4DBD57D7" w14:textId="0C0D5F9A" w:rsidR="008A2911" w:rsidRDefault="008A2911" w:rsidP="00E1167A">
      <w:pPr>
        <w:pStyle w:val="Heading1"/>
      </w:pPr>
      <w:bookmarkStart w:id="44" w:name="_Toc57393766"/>
      <w:bookmarkEnd w:id="43"/>
      <w:r w:rsidRPr="00E1167A">
        <w:lastRenderedPageBreak/>
        <w:t>Skills and Jobs</w:t>
      </w:r>
      <w:bookmarkEnd w:id="44"/>
    </w:p>
    <w:p w14:paraId="78195A01" w14:textId="77777777" w:rsidR="000D03B9" w:rsidRPr="000D03B9" w:rsidRDefault="000D03B9" w:rsidP="000D03B9"/>
    <w:p w14:paraId="39A97F04" w14:textId="62CAE9E0" w:rsidR="00534FB3" w:rsidRPr="0063692B" w:rsidRDefault="00534FB3" w:rsidP="00534FB3">
      <w:pPr>
        <w:pStyle w:val="Heading2"/>
        <w:rPr>
          <w:rFonts w:ascii="Quicksand" w:hAnsi="Quicksand"/>
          <w:color w:val="auto"/>
          <w:sz w:val="28"/>
          <w:szCs w:val="28"/>
        </w:rPr>
      </w:pPr>
      <w:bookmarkStart w:id="45" w:name="_Toc57393767"/>
      <w:r>
        <w:rPr>
          <w:rFonts w:ascii="Quicksand" w:hAnsi="Quicksand"/>
          <w:color w:val="auto"/>
          <w:sz w:val="28"/>
          <w:szCs w:val="28"/>
        </w:rPr>
        <w:t>Back-End Developer</w:t>
      </w:r>
      <w:bookmarkEnd w:id="45"/>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64B1869A" w14:textId="77777777" w:rsidR="000D03B9" w:rsidRDefault="000D03B9" w:rsidP="00525146">
      <w:pPr>
        <w:pStyle w:val="Heading2"/>
        <w:rPr>
          <w:rFonts w:ascii="Quicksand" w:hAnsi="Quicksand"/>
          <w:color w:val="auto"/>
          <w:sz w:val="28"/>
          <w:szCs w:val="28"/>
        </w:rPr>
      </w:pPr>
      <w:bookmarkStart w:id="46" w:name="_Toc57393768"/>
    </w:p>
    <w:p w14:paraId="6F8BF2E7" w14:textId="2A003301" w:rsidR="00525146" w:rsidRPr="0063692B" w:rsidRDefault="00525146" w:rsidP="00525146">
      <w:pPr>
        <w:pStyle w:val="Heading2"/>
        <w:rPr>
          <w:rFonts w:ascii="Quicksand" w:hAnsi="Quicksand"/>
          <w:color w:val="auto"/>
          <w:sz w:val="28"/>
          <w:szCs w:val="28"/>
        </w:rPr>
      </w:pPr>
      <w:r>
        <w:rPr>
          <w:rFonts w:ascii="Quicksand" w:hAnsi="Quicksand"/>
          <w:color w:val="auto"/>
          <w:sz w:val="28"/>
          <w:szCs w:val="28"/>
        </w:rPr>
        <w:t>Full-Stack Developer</w:t>
      </w:r>
      <w:bookmarkEnd w:id="46"/>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lastRenderedPageBreak/>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30481B55"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7" w:name="_Toc57393769"/>
      <w:r>
        <w:rPr>
          <w:rFonts w:ascii="Quicksand" w:hAnsi="Quicksand"/>
          <w:color w:val="auto"/>
          <w:sz w:val="28"/>
          <w:szCs w:val="28"/>
        </w:rPr>
        <w:t>Junior Front-End Developer</w:t>
      </w:r>
      <w:bookmarkEnd w:id="47"/>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Understanding of Java, PHP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05F118AC" w14:textId="77777777" w:rsidR="000D03B9" w:rsidRDefault="000D03B9"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8" w:name="_Toc57393770"/>
      <w:r>
        <w:rPr>
          <w:rFonts w:ascii="Quicksand" w:hAnsi="Quicksand"/>
          <w:color w:val="auto"/>
          <w:sz w:val="28"/>
          <w:szCs w:val="28"/>
        </w:rPr>
        <w:t>Marketing Manager</w:t>
      </w:r>
      <w:bookmarkEnd w:id="48"/>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Skill in social media with Facebook, Instagram, SnapChat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CSS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9" w:name="_Toc57393771"/>
      <w:r>
        <w:rPr>
          <w:rFonts w:ascii="Quicksand" w:hAnsi="Quicksand"/>
          <w:color w:val="auto"/>
          <w:sz w:val="28"/>
          <w:szCs w:val="28"/>
        </w:rPr>
        <w:t>I.T Project Manager</w:t>
      </w:r>
      <w:bookmarkEnd w:id="49"/>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project documentation, materials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level understanding of Java, PHP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0985A89A" w:rsidR="00704F1F" w:rsidRDefault="00704F1F" w:rsidP="00704F1F"/>
    <w:p w14:paraId="67A1C993" w14:textId="4B2638E5" w:rsidR="000D03B9" w:rsidRDefault="000D03B9" w:rsidP="00704F1F"/>
    <w:p w14:paraId="14617B3E" w14:textId="730A75BE" w:rsidR="000D03B9" w:rsidRDefault="000D03B9" w:rsidP="00704F1F"/>
    <w:p w14:paraId="7353E1CC" w14:textId="63379677" w:rsidR="000D03B9" w:rsidRDefault="000D03B9" w:rsidP="00704F1F"/>
    <w:p w14:paraId="669445B8" w14:textId="55313FA9" w:rsidR="000D03B9" w:rsidRDefault="000D03B9" w:rsidP="00704F1F"/>
    <w:p w14:paraId="5D6420DE" w14:textId="6371F9C9" w:rsidR="000D03B9" w:rsidRDefault="000D03B9" w:rsidP="00704F1F"/>
    <w:p w14:paraId="268877C0" w14:textId="3C589BAA" w:rsidR="000D03B9" w:rsidRDefault="000D03B9" w:rsidP="00704F1F"/>
    <w:p w14:paraId="2E589004" w14:textId="7B1D3E4D" w:rsidR="000D03B9" w:rsidRDefault="000D03B9" w:rsidP="00704F1F"/>
    <w:p w14:paraId="2BEBF919" w14:textId="05F99FEC" w:rsidR="000D03B9" w:rsidRDefault="000D03B9" w:rsidP="00704F1F"/>
    <w:p w14:paraId="5478D0FD" w14:textId="450417F0" w:rsidR="000D03B9" w:rsidRDefault="000D03B9" w:rsidP="00704F1F"/>
    <w:p w14:paraId="49171BEB" w14:textId="36B43425" w:rsidR="000D03B9" w:rsidRDefault="000D03B9" w:rsidP="00704F1F"/>
    <w:p w14:paraId="3A413114" w14:textId="77777777" w:rsidR="000D03B9" w:rsidRPr="00704F1F" w:rsidRDefault="000D03B9" w:rsidP="00704F1F"/>
    <w:p w14:paraId="744D1B95" w14:textId="7AE583DD" w:rsidR="008A2911" w:rsidRDefault="008A2911" w:rsidP="00E1167A">
      <w:pPr>
        <w:pStyle w:val="Heading1"/>
      </w:pPr>
      <w:bookmarkStart w:id="50" w:name="_Toc57393772"/>
      <w:r>
        <w:lastRenderedPageBreak/>
        <w:t>Group Reflection</w:t>
      </w:r>
      <w:bookmarkEnd w:id="50"/>
    </w:p>
    <w:p w14:paraId="45F48250" w14:textId="35118C61" w:rsidR="00704F1F" w:rsidRDefault="00704F1F" w:rsidP="00704F1F">
      <w:pPr>
        <w:pStyle w:val="Heading2"/>
        <w:rPr>
          <w:rFonts w:ascii="Quicksand" w:hAnsi="Quicksand"/>
          <w:color w:val="auto"/>
          <w:sz w:val="28"/>
          <w:szCs w:val="28"/>
        </w:rPr>
      </w:pPr>
      <w:bookmarkStart w:id="51" w:name="_Toc57393773"/>
      <w:r w:rsidRPr="0063692B">
        <w:rPr>
          <w:rFonts w:ascii="Quicksand" w:hAnsi="Quicksand"/>
          <w:color w:val="auto"/>
          <w:sz w:val="28"/>
          <w:szCs w:val="28"/>
        </w:rPr>
        <w:t>Overview</w:t>
      </w:r>
      <w:bookmarkEnd w:id="51"/>
    </w:p>
    <w:p w14:paraId="188CCBCB" w14:textId="77777777" w:rsidR="007C6923" w:rsidRPr="0063692B" w:rsidRDefault="007C6923" w:rsidP="007C6923">
      <w:pPr>
        <w:pStyle w:val="Heading3"/>
        <w:rPr>
          <w:rFonts w:ascii="Quicksand" w:hAnsi="Quicksand"/>
          <w:color w:val="auto"/>
          <w:sz w:val="24"/>
          <w:szCs w:val="20"/>
          <w:u w:val="none"/>
        </w:rPr>
      </w:pPr>
      <w:bookmarkStart w:id="52" w:name="_Toc57393774"/>
      <w:r>
        <w:rPr>
          <w:rFonts w:ascii="Quicksand" w:hAnsi="Quicksand"/>
          <w:color w:val="auto"/>
          <w:sz w:val="24"/>
          <w:szCs w:val="20"/>
          <w:u w:val="none"/>
        </w:rPr>
        <w:t>What went well?</w:t>
      </w:r>
      <w:bookmarkEnd w:id="52"/>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The main consensus as to what went well was bought on by the success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3" w:name="_Toc57393775"/>
      <w:r>
        <w:rPr>
          <w:rFonts w:ascii="Quicksand" w:hAnsi="Quicksand"/>
          <w:color w:val="auto"/>
          <w:sz w:val="24"/>
          <w:szCs w:val="20"/>
          <w:u w:val="none"/>
        </w:rPr>
        <w:t>What could be improved?</w:t>
      </w:r>
      <w:bookmarkEnd w:id="53"/>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4" w:name="_Toc57393776"/>
      <w:r>
        <w:rPr>
          <w:rFonts w:ascii="Quicksand" w:hAnsi="Quicksand"/>
          <w:color w:val="auto"/>
          <w:sz w:val="24"/>
          <w:szCs w:val="20"/>
          <w:u w:val="none"/>
        </w:rPr>
        <w:t>At least one thing that was surprising?</w:t>
      </w:r>
      <w:bookmarkEnd w:id="54"/>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5" w:name="_Toc57393777"/>
      <w:r>
        <w:rPr>
          <w:rFonts w:ascii="Quicksand" w:hAnsi="Quicksand"/>
          <w:color w:val="auto"/>
          <w:sz w:val="24"/>
          <w:szCs w:val="20"/>
          <w:u w:val="none"/>
        </w:rPr>
        <w:t>At least one thing you have learned about groups.</w:t>
      </w:r>
      <w:bookmarkEnd w:id="55"/>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It's all about how a group can adapt and fill in any downfalls that may be bought on by these circumstances.</w:t>
      </w:r>
    </w:p>
    <w:p w14:paraId="4AB16A35" w14:textId="17C2B8AA" w:rsidR="007C6923" w:rsidRDefault="007C6923" w:rsidP="007C6923">
      <w:pPr>
        <w:rPr>
          <w:rFonts w:ascii="Open Sans" w:hAnsi="Open Sans" w:cs="Open Sans"/>
          <w:sz w:val="20"/>
          <w:szCs w:val="20"/>
        </w:rPr>
      </w:pPr>
    </w:p>
    <w:p w14:paraId="24331E09" w14:textId="77777777" w:rsidR="000D03B9" w:rsidRPr="003E332F" w:rsidRDefault="000D03B9"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6" w:name="_Toc57393778"/>
      <w:r>
        <w:rPr>
          <w:rFonts w:ascii="Quicksand" w:hAnsi="Quicksand"/>
          <w:color w:val="auto"/>
          <w:sz w:val="28"/>
          <w:szCs w:val="28"/>
        </w:rPr>
        <w:lastRenderedPageBreak/>
        <w:t>Adam Mutimer</w:t>
      </w:r>
      <w:bookmarkEnd w:id="56"/>
    </w:p>
    <w:p w14:paraId="242B007E" w14:textId="77777777" w:rsidR="003E332F" w:rsidRPr="0063692B" w:rsidRDefault="003E332F" w:rsidP="003E332F">
      <w:pPr>
        <w:pStyle w:val="Heading3"/>
        <w:rPr>
          <w:rFonts w:ascii="Quicksand" w:hAnsi="Quicksand"/>
          <w:color w:val="auto"/>
          <w:sz w:val="24"/>
          <w:szCs w:val="20"/>
          <w:u w:val="none"/>
        </w:rPr>
      </w:pPr>
      <w:bookmarkStart w:id="57" w:name="_Toc57393779"/>
      <w:r>
        <w:rPr>
          <w:rFonts w:ascii="Quicksand" w:hAnsi="Quicksand"/>
          <w:color w:val="auto"/>
          <w:sz w:val="24"/>
          <w:szCs w:val="20"/>
          <w:u w:val="none"/>
        </w:rPr>
        <w:t>What went well?</w:t>
      </w:r>
      <w:bookmarkEnd w:id="57"/>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8" w:name="_Toc57393780"/>
      <w:r>
        <w:rPr>
          <w:rFonts w:ascii="Quicksand" w:hAnsi="Quicksand"/>
          <w:color w:val="auto"/>
          <w:sz w:val="24"/>
          <w:szCs w:val="20"/>
          <w:u w:val="none"/>
        </w:rPr>
        <w:t>What could be improved?</w:t>
      </w:r>
      <w:bookmarkEnd w:id="58"/>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Meeting Schedules was improved slightly over the last Assignment but still has room for improvement. But honestly, nothing is perfect. Beyond that, I can not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9" w:name="_Toc57393781"/>
      <w:r>
        <w:rPr>
          <w:rFonts w:ascii="Quicksand" w:hAnsi="Quicksand"/>
          <w:color w:val="auto"/>
          <w:sz w:val="24"/>
          <w:szCs w:val="20"/>
          <w:u w:val="none"/>
        </w:rPr>
        <w:t>At least one thing that was surprising?</w:t>
      </w:r>
      <w:bookmarkEnd w:id="59"/>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60" w:name="_Toc57393782"/>
      <w:r>
        <w:rPr>
          <w:rFonts w:ascii="Quicksand" w:hAnsi="Quicksand"/>
          <w:color w:val="auto"/>
          <w:sz w:val="24"/>
          <w:szCs w:val="20"/>
          <w:u w:val="none"/>
        </w:rPr>
        <w:t>At least one thing you have learned about groups.</w:t>
      </w:r>
      <w:bookmarkEnd w:id="60"/>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Like I  have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1" w:name="_Toc57393783"/>
      <w:r>
        <w:rPr>
          <w:rFonts w:ascii="Quicksand" w:hAnsi="Quicksand"/>
          <w:color w:val="auto"/>
          <w:sz w:val="28"/>
          <w:szCs w:val="28"/>
        </w:rPr>
        <w:t>Channon Harper</w:t>
      </w:r>
      <w:bookmarkEnd w:id="61"/>
    </w:p>
    <w:p w14:paraId="5CDCF7D7" w14:textId="703067FE" w:rsidR="00592147" w:rsidRPr="0063692B" w:rsidRDefault="00592147" w:rsidP="00592147">
      <w:pPr>
        <w:pStyle w:val="Heading3"/>
        <w:rPr>
          <w:rFonts w:ascii="Quicksand" w:hAnsi="Quicksand"/>
          <w:color w:val="auto"/>
          <w:sz w:val="24"/>
          <w:szCs w:val="20"/>
          <w:u w:val="none"/>
        </w:rPr>
      </w:pPr>
      <w:bookmarkStart w:id="62" w:name="_Toc57312259"/>
      <w:bookmarkStart w:id="63" w:name="_Toc57393784"/>
      <w:r>
        <w:rPr>
          <w:rFonts w:ascii="Quicksand" w:hAnsi="Quicksand"/>
          <w:color w:val="auto"/>
          <w:sz w:val="24"/>
          <w:szCs w:val="20"/>
          <w:u w:val="none"/>
        </w:rPr>
        <w:t>What went well?</w:t>
      </w:r>
      <w:bookmarkEnd w:id="62"/>
      <w:bookmarkEnd w:id="63"/>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4" w:name="_Toc57312260"/>
      <w:bookmarkStart w:id="65" w:name="_Toc57393785"/>
      <w:r>
        <w:rPr>
          <w:rFonts w:ascii="Quicksand" w:hAnsi="Quicksand"/>
          <w:color w:val="auto"/>
          <w:sz w:val="24"/>
          <w:szCs w:val="20"/>
          <w:u w:val="none"/>
        </w:rPr>
        <w:t>What could be improved?</w:t>
      </w:r>
      <w:bookmarkEnd w:id="64"/>
      <w:bookmarkEnd w:id="65"/>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6" w:name="_Toc57312261"/>
      <w:bookmarkStart w:id="67" w:name="_Toc57393786"/>
      <w:r>
        <w:rPr>
          <w:rFonts w:ascii="Quicksand" w:hAnsi="Quicksand"/>
          <w:color w:val="auto"/>
          <w:sz w:val="24"/>
          <w:szCs w:val="20"/>
          <w:u w:val="none"/>
        </w:rPr>
        <w:t>At least one thing that was surprising?</w:t>
      </w:r>
      <w:bookmarkEnd w:id="66"/>
      <w:bookmarkEnd w:id="6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We all knew what each other could do so the need for extra communication was minimal as we believed it what each other would do. The other thing is the extra effort once someone had completed there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8" w:name="_Toc57312262"/>
      <w:bookmarkStart w:id="69" w:name="_Toc57393787"/>
      <w:r>
        <w:rPr>
          <w:rFonts w:ascii="Quicksand" w:hAnsi="Quicksand"/>
          <w:color w:val="auto"/>
          <w:sz w:val="24"/>
          <w:szCs w:val="20"/>
          <w:u w:val="none"/>
        </w:rPr>
        <w:t>At least one thing you have learned about groups.</w:t>
      </w:r>
      <w:bookmarkEnd w:id="68"/>
      <w:bookmarkEnd w:id="69"/>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70" w:name="_Toc57393788"/>
      <w:r>
        <w:rPr>
          <w:rFonts w:ascii="Quicksand" w:hAnsi="Quicksand"/>
          <w:color w:val="auto"/>
          <w:sz w:val="28"/>
          <w:szCs w:val="28"/>
        </w:rPr>
        <w:t>Daniel Scarfe</w:t>
      </w:r>
      <w:bookmarkEnd w:id="70"/>
    </w:p>
    <w:p w14:paraId="4036E0E6" w14:textId="3BD97C9E" w:rsidR="00BF26D0" w:rsidRDefault="00BF26D0" w:rsidP="00BF26D0">
      <w:pPr>
        <w:pStyle w:val="Heading3"/>
        <w:rPr>
          <w:rFonts w:ascii="Quicksand" w:hAnsi="Quicksand"/>
          <w:color w:val="auto"/>
          <w:sz w:val="24"/>
          <w:szCs w:val="20"/>
          <w:u w:val="none"/>
        </w:rPr>
      </w:pPr>
      <w:bookmarkStart w:id="71" w:name="_Toc57312264"/>
      <w:bookmarkStart w:id="72" w:name="_Toc57393789"/>
      <w:r>
        <w:rPr>
          <w:rFonts w:ascii="Quicksand" w:hAnsi="Quicksand"/>
          <w:color w:val="auto"/>
          <w:sz w:val="24"/>
          <w:szCs w:val="20"/>
          <w:u w:val="none"/>
        </w:rPr>
        <w:t>What went well?</w:t>
      </w:r>
      <w:bookmarkEnd w:id="71"/>
      <w:bookmarkEnd w:id="72"/>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3" w:name="_Toc57312265"/>
      <w:bookmarkStart w:id="74" w:name="_Toc57393790"/>
      <w:r>
        <w:rPr>
          <w:rFonts w:ascii="Quicksand" w:hAnsi="Quicksand"/>
          <w:color w:val="auto"/>
          <w:sz w:val="24"/>
          <w:szCs w:val="20"/>
          <w:u w:val="none"/>
        </w:rPr>
        <w:t>What could be improved?</w:t>
      </w:r>
      <w:bookmarkEnd w:id="73"/>
      <w:bookmarkEnd w:id="74"/>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Everything went fairly smoothly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5" w:name="_Toc57312266"/>
      <w:bookmarkStart w:id="76" w:name="_Toc57393791"/>
      <w:r>
        <w:rPr>
          <w:rFonts w:ascii="Quicksand" w:hAnsi="Quicksand"/>
          <w:color w:val="auto"/>
          <w:sz w:val="24"/>
          <w:szCs w:val="20"/>
          <w:u w:val="none"/>
        </w:rPr>
        <w:t>At least one thing that was surprising?</w:t>
      </w:r>
      <w:bookmarkEnd w:id="75"/>
      <w:bookmarkEnd w:id="76"/>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7" w:name="_Toc57312267"/>
      <w:bookmarkStart w:id="78" w:name="_Toc57393792"/>
      <w:r>
        <w:rPr>
          <w:rFonts w:ascii="Quicksand" w:hAnsi="Quicksand"/>
          <w:color w:val="auto"/>
          <w:sz w:val="24"/>
          <w:szCs w:val="20"/>
          <w:u w:val="none"/>
        </w:rPr>
        <w:t>At least one thing you have learned about groups.</w:t>
      </w:r>
      <w:bookmarkEnd w:id="77"/>
      <w:bookmarkEnd w:id="78"/>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45ACC94A" w:rsidR="00BF26D0" w:rsidRDefault="00BF26D0" w:rsidP="00BF26D0"/>
    <w:p w14:paraId="10B2F25A" w14:textId="18B57717" w:rsidR="000D03B9" w:rsidRDefault="000D03B9" w:rsidP="00BF26D0"/>
    <w:p w14:paraId="04A67E22" w14:textId="77777777" w:rsidR="000D03B9" w:rsidRPr="00BF26D0" w:rsidRDefault="000D03B9" w:rsidP="00BF26D0"/>
    <w:p w14:paraId="3A40F4A6" w14:textId="64B1EC5D" w:rsidR="00704F1F" w:rsidRDefault="00704F1F" w:rsidP="00704F1F">
      <w:pPr>
        <w:pStyle w:val="Heading2"/>
        <w:rPr>
          <w:rFonts w:ascii="Quicksand" w:hAnsi="Quicksand"/>
          <w:color w:val="auto"/>
          <w:sz w:val="28"/>
          <w:szCs w:val="28"/>
        </w:rPr>
      </w:pPr>
      <w:bookmarkStart w:id="79" w:name="_Toc57393793"/>
      <w:r>
        <w:rPr>
          <w:rFonts w:ascii="Quicksand" w:hAnsi="Quicksand"/>
          <w:color w:val="auto"/>
          <w:sz w:val="28"/>
          <w:szCs w:val="28"/>
        </w:rPr>
        <w:lastRenderedPageBreak/>
        <w:t>Jorge Esteban</w:t>
      </w:r>
      <w:bookmarkEnd w:id="79"/>
    </w:p>
    <w:p w14:paraId="3727497B" w14:textId="77777777" w:rsidR="00C555E6" w:rsidRDefault="00C555E6" w:rsidP="00C555E6">
      <w:pPr>
        <w:pStyle w:val="Heading3"/>
        <w:rPr>
          <w:rFonts w:ascii="Quicksand" w:hAnsi="Quicksand"/>
          <w:color w:val="auto"/>
          <w:sz w:val="24"/>
          <w:szCs w:val="20"/>
          <w:u w:val="none"/>
        </w:rPr>
      </w:pPr>
      <w:bookmarkStart w:id="80" w:name="_Toc57312269"/>
      <w:bookmarkStart w:id="81" w:name="_Toc57393794"/>
      <w:r>
        <w:rPr>
          <w:rFonts w:ascii="Quicksand" w:hAnsi="Quicksand"/>
          <w:color w:val="auto"/>
          <w:sz w:val="24"/>
          <w:szCs w:val="20"/>
          <w:u w:val="none"/>
        </w:rPr>
        <w:t>What went well?</w:t>
      </w:r>
      <w:bookmarkEnd w:id="80"/>
      <w:bookmarkEnd w:id="8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2" w:name="_Toc57312270"/>
      <w:bookmarkStart w:id="83" w:name="_Toc57393795"/>
      <w:r>
        <w:rPr>
          <w:rFonts w:ascii="Quicksand" w:hAnsi="Quicksand"/>
          <w:color w:val="auto"/>
          <w:sz w:val="24"/>
          <w:szCs w:val="20"/>
          <w:u w:val="none"/>
        </w:rPr>
        <w:t>What could be improved?</w:t>
      </w:r>
      <w:bookmarkEnd w:id="82"/>
      <w:bookmarkEnd w:id="83"/>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I'm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ssignment's become more complicated in the future, we might not be able to designate individual tasks and would have to work more closely with all team members. But overall, it went well, Considering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4" w:name="_Toc57312271"/>
      <w:bookmarkStart w:id="85" w:name="_Toc57393796"/>
      <w:r>
        <w:rPr>
          <w:rFonts w:ascii="Quicksand" w:hAnsi="Quicksand"/>
          <w:color w:val="auto"/>
          <w:sz w:val="24"/>
          <w:szCs w:val="20"/>
          <w:u w:val="none"/>
        </w:rPr>
        <w:t>At least one thing that was surprising?</w:t>
      </w:r>
      <w:bookmarkEnd w:id="84"/>
      <w:bookmarkEnd w:id="85"/>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6" w:name="_Toc57312272"/>
      <w:bookmarkStart w:id="87" w:name="_Toc57393797"/>
      <w:r>
        <w:rPr>
          <w:rFonts w:ascii="Quicksand" w:hAnsi="Quicksand"/>
          <w:color w:val="auto"/>
          <w:sz w:val="24"/>
          <w:szCs w:val="20"/>
          <w:u w:val="none"/>
        </w:rPr>
        <w:t>At least one thing you have learned about groups.</w:t>
      </w:r>
      <w:bookmarkEnd w:id="86"/>
      <w:bookmarkEnd w:id="87"/>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8" w:name="_Toc57393798"/>
      <w:r>
        <w:rPr>
          <w:rFonts w:ascii="Quicksand" w:hAnsi="Quicksand"/>
          <w:color w:val="auto"/>
          <w:sz w:val="28"/>
          <w:szCs w:val="28"/>
        </w:rPr>
        <w:t>Madeleine Dupree</w:t>
      </w:r>
      <w:bookmarkEnd w:id="88"/>
    </w:p>
    <w:p w14:paraId="5E449C2F" w14:textId="77777777" w:rsidR="003B7765" w:rsidRDefault="003B7765" w:rsidP="003B7765">
      <w:pPr>
        <w:pStyle w:val="Heading3"/>
        <w:rPr>
          <w:rFonts w:ascii="Quicksand" w:hAnsi="Quicksand"/>
          <w:color w:val="auto"/>
          <w:sz w:val="24"/>
          <w:szCs w:val="20"/>
          <w:u w:val="none"/>
        </w:rPr>
      </w:pPr>
      <w:bookmarkStart w:id="89" w:name="_Toc57393799"/>
      <w:r>
        <w:rPr>
          <w:rFonts w:ascii="Quicksand" w:hAnsi="Quicksand"/>
          <w:color w:val="auto"/>
          <w:sz w:val="24"/>
          <w:szCs w:val="20"/>
          <w:u w:val="none"/>
        </w:rPr>
        <w:t>What went well?</w:t>
      </w:r>
      <w:bookmarkEnd w:id="89"/>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fairly evenly towards the project. We were all willing and motivated to get started, allocate work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90" w:name="_Toc57393800"/>
      <w:r>
        <w:rPr>
          <w:rFonts w:ascii="Quicksand" w:hAnsi="Quicksand"/>
          <w:color w:val="auto"/>
          <w:sz w:val="24"/>
          <w:szCs w:val="20"/>
          <w:u w:val="none"/>
        </w:rPr>
        <w:t>What could be improved?</w:t>
      </w:r>
      <w:bookmarkEnd w:id="90"/>
    </w:p>
    <w:p w14:paraId="3C22A4D5" w14:textId="712F5655"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I'm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didn't - but I wouldn't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don't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1" w:name="_Toc57393801"/>
      <w:r>
        <w:rPr>
          <w:rFonts w:ascii="Quicksand" w:hAnsi="Quicksand"/>
          <w:color w:val="auto"/>
          <w:sz w:val="24"/>
          <w:szCs w:val="20"/>
          <w:u w:val="none"/>
        </w:rPr>
        <w:t>At least one thing that was surprising?</w:t>
      </w:r>
      <w:bookmarkEnd w:id="91"/>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It was surprising how well we did. I expected there to be areas of conflict, lack of support, lack of motivation or other limitations both inside or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2" w:name="_Toc57393802"/>
      <w:r>
        <w:rPr>
          <w:rFonts w:ascii="Quicksand" w:hAnsi="Quicksand"/>
          <w:color w:val="auto"/>
          <w:sz w:val="24"/>
          <w:szCs w:val="20"/>
          <w:u w:val="none"/>
        </w:rPr>
        <w:t>At least one thing you have learned about groups.</w:t>
      </w:r>
      <w:bookmarkEnd w:id="92"/>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3" w:name="_Toc57393803"/>
      <w:r>
        <w:rPr>
          <w:rFonts w:ascii="Quicksand" w:hAnsi="Quicksand"/>
          <w:color w:val="auto"/>
          <w:sz w:val="28"/>
          <w:szCs w:val="28"/>
        </w:rPr>
        <w:t>Samuel Mennen</w:t>
      </w:r>
      <w:bookmarkEnd w:id="93"/>
    </w:p>
    <w:p w14:paraId="7C327A37" w14:textId="77777777" w:rsidR="003B7765" w:rsidRDefault="003B7765" w:rsidP="003B7765">
      <w:pPr>
        <w:pStyle w:val="Heading3"/>
        <w:rPr>
          <w:rFonts w:ascii="Quicksand" w:hAnsi="Quicksand"/>
          <w:color w:val="auto"/>
          <w:sz w:val="24"/>
          <w:szCs w:val="20"/>
          <w:u w:val="none"/>
        </w:rPr>
      </w:pPr>
      <w:bookmarkStart w:id="94" w:name="_Toc57393804"/>
      <w:r>
        <w:rPr>
          <w:rFonts w:ascii="Quicksand" w:hAnsi="Quicksand"/>
          <w:color w:val="auto"/>
          <w:sz w:val="24"/>
          <w:szCs w:val="20"/>
          <w:u w:val="none"/>
        </w:rPr>
        <w:t>What went well?</w:t>
      </w:r>
      <w:bookmarkEnd w:id="94"/>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5" w:name="_Toc57393805"/>
      <w:r>
        <w:rPr>
          <w:rFonts w:ascii="Quicksand" w:hAnsi="Quicksand"/>
          <w:color w:val="auto"/>
          <w:sz w:val="24"/>
          <w:szCs w:val="20"/>
          <w:u w:val="none"/>
        </w:rPr>
        <w:t>What could be improved?</w:t>
      </w:r>
      <w:bookmarkEnd w:id="95"/>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6" w:name="_Toc57393806"/>
      <w:r>
        <w:rPr>
          <w:rFonts w:ascii="Quicksand" w:hAnsi="Quicksand"/>
          <w:color w:val="auto"/>
          <w:sz w:val="24"/>
          <w:szCs w:val="20"/>
          <w:u w:val="none"/>
        </w:rPr>
        <w:t>At least one thing that was surprising?</w:t>
      </w:r>
      <w:bookmarkEnd w:id="96"/>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7" w:name="_Toc57393807"/>
      <w:r>
        <w:rPr>
          <w:rFonts w:ascii="Quicksand" w:hAnsi="Quicksand"/>
          <w:color w:val="auto"/>
          <w:sz w:val="24"/>
          <w:szCs w:val="20"/>
          <w:u w:val="none"/>
        </w:rPr>
        <w:t>At least one thing you have learned about groups.</w:t>
      </w:r>
      <w:bookmarkEnd w:id="97"/>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8" w:name="_Toc57393808"/>
      <w:r>
        <w:lastRenderedPageBreak/>
        <w:t>References</w:t>
      </w:r>
      <w:bookmarkEnd w:id="98"/>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The Cambridge Analytica Whistleblower Explains How The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12333978"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Vitrano, J. and Gengo, N., 2014. Rationality-based beliefs affecting </w:t>
      </w:r>
      <w:r w:rsidR="00CC7BF1">
        <w:rPr>
          <w:rFonts w:ascii="Open Sans" w:hAnsi="Open Sans" w:cs="Open Sans"/>
          <w:sz w:val="20"/>
          <w:szCs w:val="20"/>
        </w:rPr>
        <w:t xml:space="preserve">an </w:t>
      </w:r>
      <w:r w:rsidRPr="005E75F2">
        <w:rPr>
          <w:rFonts w:ascii="Open Sans" w:hAnsi="Open Sans" w:cs="Open Sans"/>
          <w:sz w:val="20"/>
          <w:szCs w:val="20"/>
        </w:rPr>
        <w:t>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Computers in Human Behavior</w:t>
      </w:r>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r w:rsidRPr="005E75F2">
        <w:rPr>
          <w:rFonts w:ascii="Open Sans" w:hAnsi="Open Sans" w:cs="Open Sans"/>
          <w:sz w:val="20"/>
          <w:szCs w:val="20"/>
        </w:rPr>
        <w:t>Tuunainen, V., Pitkänen, O. and Hovi,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22nd Bled eConference</w:t>
      </w:r>
      <w:r w:rsidRPr="005E75F2">
        <w:rPr>
          <w:rFonts w:ascii="Open Sans" w:hAnsi="Open Sans" w:cs="Open Sans"/>
          <w:sz w:val="20"/>
          <w:szCs w:val="20"/>
        </w:rPr>
        <w:t>. Bled, Slovenia: ResearchGate, pp.5-7.</w:t>
      </w:r>
    </w:p>
    <w:p w14:paraId="13C989EF" w14:textId="77777777" w:rsidR="00825440" w:rsidRPr="008A2911" w:rsidRDefault="00825440" w:rsidP="008A2911"/>
    <w:sectPr w:rsidR="00825440" w:rsidRPr="008A2911" w:rsidSect="00010EEB">
      <w:headerReference w:type="even" r:id="rId102"/>
      <w:headerReference w:type="default" r:id="rId103"/>
      <w:footerReference w:type="even" r:id="rId104"/>
      <w:footerReference w:type="default" r:id="rId105"/>
      <w:headerReference w:type="first" r:id="rId106"/>
      <w:footerReference w:type="first" r:id="rId107"/>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5315D"/>
    <w:multiLevelType w:val="multilevel"/>
    <w:tmpl w:val="0CBCFCF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8" w15:restartNumberingAfterBreak="0">
    <w:nsid w:val="3B626CC7"/>
    <w:multiLevelType w:val="multilevel"/>
    <w:tmpl w:val="CF020B5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05412"/>
    <w:multiLevelType w:val="multilevel"/>
    <w:tmpl w:val="0BA61CA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0A2399"/>
    <w:multiLevelType w:val="multilevel"/>
    <w:tmpl w:val="D0F02B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0265055"/>
    <w:multiLevelType w:val="multilevel"/>
    <w:tmpl w:val="1622594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570BF7"/>
    <w:multiLevelType w:val="multilevel"/>
    <w:tmpl w:val="492A32C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E72EEA"/>
    <w:multiLevelType w:val="multilevel"/>
    <w:tmpl w:val="E80837E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280F9A"/>
    <w:multiLevelType w:val="multilevel"/>
    <w:tmpl w:val="92F661C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1"/>
  </w:num>
  <w:num w:numId="4">
    <w:abstractNumId w:val="6"/>
  </w:num>
  <w:num w:numId="5">
    <w:abstractNumId w:val="19"/>
  </w:num>
  <w:num w:numId="6">
    <w:abstractNumId w:val="25"/>
  </w:num>
  <w:num w:numId="7">
    <w:abstractNumId w:val="23"/>
  </w:num>
  <w:num w:numId="8">
    <w:abstractNumId w:val="22"/>
  </w:num>
  <w:num w:numId="9">
    <w:abstractNumId w:val="16"/>
  </w:num>
  <w:num w:numId="10">
    <w:abstractNumId w:val="20"/>
  </w:num>
  <w:num w:numId="11">
    <w:abstractNumId w:val="27"/>
  </w:num>
  <w:num w:numId="12">
    <w:abstractNumId w:val="10"/>
  </w:num>
  <w:num w:numId="13">
    <w:abstractNumId w:val="14"/>
  </w:num>
  <w:num w:numId="14">
    <w:abstractNumId w:val="0"/>
  </w:num>
  <w:num w:numId="15">
    <w:abstractNumId w:val="1"/>
  </w:num>
  <w:num w:numId="16">
    <w:abstractNumId w:val="28"/>
  </w:num>
  <w:num w:numId="17">
    <w:abstractNumId w:val="4"/>
  </w:num>
  <w:num w:numId="18">
    <w:abstractNumId w:val="2"/>
  </w:num>
  <w:num w:numId="19">
    <w:abstractNumId w:val="5"/>
  </w:num>
  <w:num w:numId="20">
    <w:abstractNumId w:val="18"/>
  </w:num>
  <w:num w:numId="21">
    <w:abstractNumId w:val="13"/>
  </w:num>
  <w:num w:numId="22">
    <w:abstractNumId w:val="17"/>
  </w:num>
  <w:num w:numId="23">
    <w:abstractNumId w:val="15"/>
  </w:num>
  <w:num w:numId="24">
    <w:abstractNumId w:val="8"/>
  </w:num>
  <w:num w:numId="25">
    <w:abstractNumId w:val="21"/>
  </w:num>
  <w:num w:numId="26">
    <w:abstractNumId w:val="26"/>
  </w:num>
  <w:num w:numId="27">
    <w:abstractNumId w:val="24"/>
  </w:num>
  <w:num w:numId="28">
    <w:abstractNumId w:val="3"/>
  </w:num>
  <w:num w:numId="2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tKwFAAlW7AA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03B9"/>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55DF6"/>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42B5F"/>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D7A02"/>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E3B77"/>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75D68"/>
    <w:rsid w:val="00C96D46"/>
    <w:rsid w:val="00C9769C"/>
    <w:rsid w:val="00CA2B55"/>
    <w:rsid w:val="00CB102F"/>
    <w:rsid w:val="00CB1E28"/>
    <w:rsid w:val="00CC27E9"/>
    <w:rsid w:val="00CC7BF1"/>
    <w:rsid w:val="00CD01CC"/>
    <w:rsid w:val="00CD40D6"/>
    <w:rsid w:val="00CE7B67"/>
    <w:rsid w:val="00D00126"/>
    <w:rsid w:val="00D001F6"/>
    <w:rsid w:val="00D00ABC"/>
    <w:rsid w:val="00D07AFE"/>
    <w:rsid w:val="00D21330"/>
    <w:rsid w:val="00D24201"/>
    <w:rsid w:val="00D45030"/>
    <w:rsid w:val="00D535CA"/>
    <w:rsid w:val="00D60E3C"/>
    <w:rsid w:val="00D6503D"/>
    <w:rsid w:val="00D65C2B"/>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D4CF1"/>
    <w:rsid w:val="00EE0538"/>
    <w:rsid w:val="00EE0DF5"/>
    <w:rsid w:val="00EE1318"/>
    <w:rsid w:val="00EF4389"/>
    <w:rsid w:val="00EF4BE1"/>
    <w:rsid w:val="00F10FAF"/>
    <w:rsid w:val="00F12922"/>
    <w:rsid w:val="00F17AE6"/>
    <w:rsid w:val="00F23379"/>
    <w:rsid w:val="00F23E3B"/>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63" Type="http://schemas.openxmlformats.org/officeDocument/2006/relationships/hyperlink" Target="https://teams.microsoft.com/l/file/B18C8777-9853-4859-98E5-D3500B056EFD?tenantId=d1323671-cdbe-4417-b4d4-bdb24b51316b&amp;fileType=docx&amp;objectUrl=https%3A%2F%2Frmiteduau.sharepoint.com%2Fsites%2FPlaceholderforfurtherdiscussion%2FShared%20Documents%2FMeetings%2Fagenda%20meeting%202%2004.11.20.docx&amp;baseUrl=https%3A%2F%2Frmiteduau.sharepoint.com%2Fsites%2FPlaceholderforfurtherdiscussion&amp;serviceName=teams&amp;threadId=19:7daad1b53c6e4ec5a376e49632050dd5@thread.tacv2&amp;groupId=8b3d2e16-49a5-42ac-90ce-42ebf3ab8d95" TargetMode="External"/><Relationship Id="rId68" Type="http://schemas.openxmlformats.org/officeDocument/2006/relationships/hyperlink" Target="https://web.microsoftstream.com/video/4eb846f4-541b-4e2b-b0e2-81f51b5d2114" TargetMode="External"/><Relationship Id="rId84" Type="http://schemas.openxmlformats.org/officeDocument/2006/relationships/hyperlink" Target="https://web.microsoftstream.com/video/df0d2039-bb3c-42a2-b0f0-752a40a3aff2" TargetMode="External"/><Relationship Id="rId89" Type="http://schemas.openxmlformats.org/officeDocument/2006/relationships/hyperlink" Target="https://raw.githubusercontent.com/AdamM-AU/COSC2196_A3/master/Meetings/Actions/Actions%20meeting%205%2024.11.20.docx" TargetMode="External"/><Relationship Id="rId16" Type="http://schemas.openxmlformats.org/officeDocument/2006/relationships/hyperlink" Target="mailto:S3879009@student.rmit.edu.au" TargetMode="External"/><Relationship Id="rId107"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53" Type="http://schemas.openxmlformats.org/officeDocument/2006/relationships/hyperlink" Target="https://github.com/MaddieDupree" TargetMode="External"/><Relationship Id="rId58" Type="http://schemas.openxmlformats.org/officeDocument/2006/relationships/hyperlink" Target="https://teams.microsoft.com/l/file/80C313B4-E843-4906-BFCE-9488C7B8DCAF?tenantId=d1323671-cdbe-4417-b4d4-bdb24b51316b&amp;fileType=docx&amp;objectUrl=https%3A%2F%2Frmiteduau.sharepoint.com%2Fsites%2FPlaceholderforfurtherdiscussion%2FShared%20Documents%2FMeetings%2FActions%20meeting%201%2028.10.20.docx&amp;baseUrl=https%3A%2F%2Frmiteduau.sharepoint.com%2Fsites%2FPlaceholderforfurtherdiscussion&amp;serviceName=teams&amp;threadId=19:7daad1b53c6e4ec5a376e49632050dd5@thread.tacv2&amp;groupId=8b3d2e16-49a5-42ac-90ce-42ebf3ab8d95" TargetMode="External"/><Relationship Id="rId74" Type="http://schemas.openxmlformats.org/officeDocument/2006/relationships/hyperlink" Target="https://raw.githubusercontent.com/AdamM-AU/COSC2196_A3/master/Meetings/Agendas/Agenda%20meeting%203%2011.11.20.docx" TargetMode="External"/><Relationship Id="rId79" Type="http://schemas.openxmlformats.org/officeDocument/2006/relationships/hyperlink" Target="https://teams.microsoft.com/l/file/1A909674-211C-498B-B140-84436B6D88BD?tenantId=d1323671-cdbe-4417-b4d4-bdb24b51316b&amp;fileType=docx&amp;objectUrl=https%3A%2F%2Frmiteduau.sharepoint.com%2Fsites%2FPlaceholderforfurtherdiscussion%2FShared%20Documents%2FMeetings%2Fagenda%20meeting%204%2017.11.20.docx&amp;baseUrl=https%3A%2F%2Frmiteduau.sharepoint.com%2Fsites%2FPlaceholderforfurtherdiscussion&amp;serviceName=teams&amp;threadId=19:7daad1b53c6e4ec5a376e49632050dd5@thread.tacv2&amp;groupId=8b3d2e16-49a5-42ac-90ce-42ebf3ab8d95"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https://web.microsoftstream.com/video/19650819-26c9-4c39-bbf3-3f0ce976e443" TargetMode="External"/><Relationship Id="rId95" Type="http://schemas.openxmlformats.org/officeDocument/2006/relationships/hyperlink" Target="https://raw.githubusercontent.com/AdamM-AU/COSC2196_A3/master/Meetings/Actions/Actions%20meeting%206%2025.11.20.docx" TargetMode="External"/><Relationship Id="rId22" Type="http://schemas.openxmlformats.org/officeDocument/2006/relationships/image" Target="media/image4.jpeg"/><Relationship Id="rId27" Type="http://schemas.openxmlformats.org/officeDocument/2006/relationships/image" Target="media/image6.jpg"/><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64" Type="http://schemas.openxmlformats.org/officeDocument/2006/relationships/hyperlink" Target="https://teams.microsoft.com/l/file/81C43495-FD64-4CFA-AAC1-2001AC999330?tenantId=d1323671-cdbe-4417-b4d4-bdb24b51316b&amp;fileType=docx&amp;objectUrl=https%3A%2F%2Frmiteduau.sharepoint.com%2Fsites%2FPlaceholderforfurtherdiscussion%2FShared%20Documents%2FMeetings%2FActions%20meeting%202%2004.11.20.docx&amp;baseUrl=https%3A%2F%2Frmiteduau.sharepoint.com%2Fsites%2FPlaceholderforfurtherdiscussion&amp;serviceName=teams&amp;threadId=19:7daad1b53c6e4ec5a376e49632050dd5@thread.tacv2&amp;groupId=8b3d2e16-49a5-42ac-90ce-42ebf3ab8d95" TargetMode="External"/><Relationship Id="rId69" Type="http://schemas.openxmlformats.org/officeDocument/2006/relationships/hyperlink" Target="https://raw.githubusercontent.com/AdamM-AU/COSC2196_A3/master/Meetings/Videos/Dev-Meeting.mp4" TargetMode="External"/><Relationship Id="rId80" Type="http://schemas.openxmlformats.org/officeDocument/2006/relationships/hyperlink" Target="https://teams.microsoft.com/l/file/97C04D60-954C-47AC-95C5-7ECF2A8075E3?tenantId=d1323671-cdbe-4417-b4d4-bdb24b51316b&amp;fileType=docx&amp;objectUrl=https%3A%2F%2Frmiteduau.sharepoint.com%2Fsites%2FPlaceholderforfurtherdiscussion%2FShared%20Documents%2FMeetings%2Factions%20meeting%204%2017.11.20.docx&amp;baseUrl=https%3A%2F%2Frmiteduau.sharepoint.com%2Fsites%2FPlaceholderforfurtherdiscussion&amp;serviceName=teams&amp;threadId=19:7daad1b53c6e4ec5a376e49632050dd5@thread.tacv2&amp;groupId=8b3d2e16-49a5-42ac-90ce-42ebf3ab8d95" TargetMode="External"/><Relationship Id="rId85" Type="http://schemas.openxmlformats.org/officeDocument/2006/relationships/hyperlink" Target="https://teams.microsoft.com/l/file/4F707A7D-ABFB-42C4-B646-CCAB8F69C98B?tenantId=d1323671-cdbe-4417-b4d4-bdb24b51316b&amp;fileType=docx&amp;objectUrl=https%3A%2F%2Frmiteduau.sharepoint.com%2Fsites%2FPlaceholderforfurtherdiscussion%2FShared%20Documents%2FMeetings%2FAgenda%20meeting%205%2024.11.20.docx&amp;baseUrl=https%3A%2F%2Frmiteduau.sharepoint.com%2Fsites%2FPlaceholderforfurtherdiscussion&amp;serviceName=teams&amp;threadId=19:7daad1b53c6e4ec5a376e49632050dd5@thread.tacv2&amp;groupId=8b3d2e16-49a5-42ac-90ce-42ebf3ab8d95" TargetMode="Externa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59" Type="http://schemas.openxmlformats.org/officeDocument/2006/relationships/hyperlink" Target="https://raw.githubusercontent.com/AdamM-AU/COSC2196_A3/master/Meetings/Videos/Meeting1.mp4" TargetMode="External"/><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hyperlink" Target="https://sammywo.github.io/myWebpage/" TargetMode="External"/><Relationship Id="rId70" Type="http://schemas.openxmlformats.org/officeDocument/2006/relationships/hyperlink" Target="https://web.microsoftstream.com/video/89349947-61b9-4b2f-ba0d-5e921172d062" TargetMode="External"/><Relationship Id="rId75" Type="http://schemas.openxmlformats.org/officeDocument/2006/relationships/hyperlink" Target="https://raw.githubusercontent.com/AdamM-AU/COSC2196_A3/master/Meetings/Actions/Actions%20meeting%203%2011.11.20.docx" TargetMode="External"/><Relationship Id="rId91" Type="http://schemas.openxmlformats.org/officeDocument/2006/relationships/hyperlink" Target="https://teams.microsoft.com/l/file/CED693C2-9948-435A-BCE7-6036989C53B8?tenantId=d1323671-cdbe-4417-b4d4-bdb24b51316b&amp;fileType=docx&amp;objectUrl=https%3A%2F%2Frmiteduau.sharepoint.com%2Fsites%2FPlaceholderforfurtherdiscussion%2FShared%20Documents%2FMeetings%2FAgenda%20meeting%206%2025.11.20.docx&amp;baseUrl=https%3A%2F%2Frmiteduau.sharepoint.com%2Fsites%2FPlaceholderforfurtherdiscussion&amp;serviceName=teams&amp;threadId=19:7daad1b53c6e4ec5a376e49632050dd5@thread.tacv2&amp;groupId=8b3d2e16-49a5-42ac-90ce-42ebf3ab8d95" TargetMode="External"/><Relationship Id="rId96" Type="http://schemas.openxmlformats.org/officeDocument/2006/relationships/hyperlink" Target="https://web.microsoftstream.com/video/684dadda-6496-4361-b586-9361bf28f05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yperlink" Target="https://teams.microsoft.com/l/file/B3FEF9F7-85C4-4985-BCCF-3DB8312A2B3A?tenantId=d1323671-cdbe-4417-b4d4-bdb24b51316b&amp;fileType=docx&amp;objectUrl=https%3A%2F%2Frmiteduau.sharepoint.com%2Fsites%2FPlaceholderforfurtherdiscussion%2FShared%20Documents%2FMeetings%2FAgenda%20meeting%201%2028.10.20.docx&amp;baseUrl=https%3A%2F%2Frmiteduau.sharepoint.com%2Fsites%2FPlaceholderforfurtherdiscussion&amp;serviceName=teams&amp;threadId=19:7daad1b53c6e4ec5a376e49632050dd5@thread.tacv2&amp;groupId=8b3d2e16-49a5-42ac-90ce-42ebf3ab8d95" TargetMode="External"/><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yperlink" Target="https://raw.githubusercontent.com/AdamM-AU/COSC2196_A3/master/Meetings/Agendas/Agenda%20meeting%201%2028.10.20.docx" TargetMode="External"/><Relationship Id="rId65" Type="http://schemas.openxmlformats.org/officeDocument/2006/relationships/hyperlink" Target="https://raw.githubusercontent.com/AdamM-AU/COSC2196_A3/master/Meetings/Videos/Meeting2.mp4" TargetMode="External"/><Relationship Id="rId73" Type="http://schemas.openxmlformats.org/officeDocument/2006/relationships/hyperlink" Target="https://raw.githubusercontent.com/AdamM-AU/COSC2196_A3/master/Meetings/Videos/Meeting3.mp4" TargetMode="External"/><Relationship Id="rId78" Type="http://schemas.openxmlformats.org/officeDocument/2006/relationships/hyperlink" Target="https://web.microsoftstream.com/video/7f590bb1-0324-4ea2-bebe-06b5b5fc44d7" TargetMode="External"/><Relationship Id="rId81" Type="http://schemas.openxmlformats.org/officeDocument/2006/relationships/hyperlink" Target="https://raw.githubusercontent.com/AdamM-AU/COSC2196_A3/master/Meetings/Videos/Meeting4.mp4" TargetMode="External"/><Relationship Id="rId86" Type="http://schemas.openxmlformats.org/officeDocument/2006/relationships/hyperlink" Target="https://teams.microsoft.com/l/file/B0BF04B0-53E2-48B1-A24D-A1137B193A8F?tenantId=d1323671-cdbe-4417-b4d4-bdb24b51316b&amp;fileType=docx&amp;objectUrl=https%3A%2F%2Frmiteduau.sharepoint.com%2Fsites%2FPlaceholderforfurtherdiscussion%2FShared%20Documents%2FMeetings%2FActions%20meeting%205%2024.11.20.docx&amp;baseUrl=https%3A%2F%2Frmiteduau.sharepoint.com%2Fsites%2FPlaceholderforfurtherdiscussion&amp;serviceName=teams&amp;threadId=19:7daad1b53c6e4ec5a376e49632050dd5@thread.tacv2&amp;groupId=8b3d2e16-49a5-42ac-90ce-42ebf3ab8d95" TargetMode="External"/><Relationship Id="rId94" Type="http://schemas.openxmlformats.org/officeDocument/2006/relationships/hyperlink" Target="https://raw.githubusercontent.com/AdamM-AU/COSC2196_A3/master/Meetings/Agendas/Agenda%20meeting%206%2025.11.20.docx" TargetMode="External"/><Relationship Id="rId99" Type="http://schemas.openxmlformats.org/officeDocument/2006/relationships/hyperlink" Target="https://raw.githubusercontent.com/AdamM-AU/COSC2196_A3/master/Meetings/Videos/Meeting7.mp4" TargetMode="External"/><Relationship Id="rId101" Type="http://schemas.openxmlformats.org/officeDocument/2006/relationships/hyperlink" Target="https://raw.githubusercontent.com/AdamM-AU/COSC2196_A3/master/Meetings/Actions/Actions%20meeting%207%2026.11.20.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39" Type="http://schemas.openxmlformats.org/officeDocument/2006/relationships/hyperlink" Target="https://github.com/AdamM-AU/COSC2196_A3/tree/website" TargetMode="External"/><Relationship Id="rId109" Type="http://schemas.openxmlformats.org/officeDocument/2006/relationships/glossaryDocument" Target="glossary/document.xml"/><Relationship Id="rId34" Type="http://schemas.openxmlformats.org/officeDocument/2006/relationships/image" Target="media/image10.png"/><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76" Type="http://schemas.openxmlformats.org/officeDocument/2006/relationships/hyperlink" Target="https://web.microsoftstream.com/video/a9105dfd-cfda-4f39-911f-72a35d0f33b7" TargetMode="External"/><Relationship Id="rId97" Type="http://schemas.openxmlformats.org/officeDocument/2006/relationships/hyperlink" Target="https://teams.microsoft.com/l/file/34C085FA-A38A-4BD8-86CB-6F924FD75CFF?tenantId=d1323671-cdbe-4417-b4d4-bdb24b51316b&amp;fileType=docx&amp;objectUrl=https%3A%2F%2Frmiteduau.sharepoint.com%2Fsites%2FPlaceholderforfurtherdiscussion%2FShared%20Documents%2FMeetings%2FAgenda%20meeting%207%2026.11.20.docx&amp;baseUrl=https%3A%2F%2Frmiteduau.sharepoint.com%2Fsites%2FPlaceholderforfurtherdiscussion&amp;serviceName=teams&amp;threadId=19:7daad1b53c6e4ec5a376e49632050dd5@thread.tacv2&amp;groupId=8b3d2e16-49a5-42ac-90ce-42ebf3ab8d95"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teams.microsoft.com/l/file/FACEE57F-06CF-4FF1-99B3-FE9E2214FFFA?tenantId=d1323671-cdbe-4417-b4d4-bdb24b51316b&amp;fileType=docx&amp;objectUrl=https%3A%2F%2Frmiteduau.sharepoint.com%2Fsites%2FPlaceholderforfurtherdiscussion%2FShared%20Documents%2FMeetings%2FAgenda%20meeting%203%2011.11.20.docx&amp;baseUrl=https%3A%2F%2Frmiteduau.sharepoint.com%2Fsites%2FPlaceholderforfurtherdiscussion&amp;serviceName=teams&amp;threadId=19:7daad1b53c6e4ec5a376e49632050dd5@thread.tacv2&amp;groupId=8b3d2e16-49a5-42ac-90ce-42ebf3ab8d95" TargetMode="External"/><Relationship Id="rId92" Type="http://schemas.openxmlformats.org/officeDocument/2006/relationships/hyperlink" Target="https://teams.microsoft.com/l/file/3F543754-403C-4288-8B1A-F96EEC18ED29?tenantId=d1323671-cdbe-4417-b4d4-bdb24b51316b&amp;fileType=docx&amp;objectUrl=https%3A%2F%2Frmiteduau.sharepoint.com%2Fsites%2FPlaceholderforfurtherdiscussion%2FShared%20Documents%2FMeetings%2FActions%20meeting%206%2025.11.20.docx&amp;baseUrl=https%3A%2F%2Frmiteduau.sharepoint.com%2Fsites%2FPlaceholderforfurtherdiscussion&amp;serviceName=teams&amp;threadId=19:7daad1b53c6e4ec5a376e49632050dd5@thread.tacv2&amp;groupId=8b3d2e16-49a5-42ac-90ce-42ebf3ab8d95"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6.jpeg"/><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66" Type="http://schemas.openxmlformats.org/officeDocument/2006/relationships/hyperlink" Target="https://raw.githubusercontent.com/AdamM-AU/COSC2196_A3/master/Meetings/Agendas/agenda%20meeting%202%2004.11.20.docx" TargetMode="External"/><Relationship Id="rId87" Type="http://schemas.openxmlformats.org/officeDocument/2006/relationships/hyperlink" Target="https://raw.githubusercontent.com/AdamM-AU/COSC2196_A3/master/Meetings/Videos/Meeting5.mp4" TargetMode="External"/><Relationship Id="rId110" Type="http://schemas.openxmlformats.org/officeDocument/2006/relationships/theme" Target="theme/theme1.xml"/><Relationship Id="rId61" Type="http://schemas.openxmlformats.org/officeDocument/2006/relationships/hyperlink" Target="https://raw.githubusercontent.com/AdamM-AU/COSC2196_A3/master/Meetings/Actions/Actions%20meeting%201%2028.10.20.docx" TargetMode="External"/><Relationship Id="rId82" Type="http://schemas.openxmlformats.org/officeDocument/2006/relationships/hyperlink" Target="https://raw.githubusercontent.com/AdamM-AU/COSC2196_A3/master/Meetings/Agendas/agenda%20meeting%204%2017.11.20.docx" TargetMode="Externa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56" Type="http://schemas.openxmlformats.org/officeDocument/2006/relationships/hyperlink" Target="https://web.microsoftstream.com/video/aa6216a9-a528-4e10-86db-e90bb7965265" TargetMode="External"/><Relationship Id="rId77" Type="http://schemas.openxmlformats.org/officeDocument/2006/relationships/hyperlink" Target="https://raw.githubusercontent.com/AdamM-AU/COSC2196_A3/master/Meetings/Videos/OOB-Meeting.mp4" TargetMode="External"/><Relationship Id="rId100" Type="http://schemas.openxmlformats.org/officeDocument/2006/relationships/hyperlink" Target="https://raw.githubusercontent.com/AdamM-AU/COSC2196_A3/master/Meetings/Agendas/Agenda%20meeting%207%2026.11.20.docx" TargetMode="External"/><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72" Type="http://schemas.openxmlformats.org/officeDocument/2006/relationships/hyperlink" Target="https://teams.microsoft.com/l/file/CEAF2C53-E50B-4D9C-88FE-4A1D3DE78728?tenantId=d1323671-cdbe-4417-b4d4-bdb24b51316b&amp;fileType=docx&amp;objectUrl=https%3A%2F%2Frmiteduau.sharepoint.com%2Fsites%2FPlaceholderforfurtherdiscussion%2FShared%20Documents%2FMeetings%2FActions%20meeting%203%2011.11.20.docx&amp;baseUrl=https%3A%2F%2Frmiteduau.sharepoint.com%2Fsites%2FPlaceholderforfurtherdiscussion&amp;serviceName=teams&amp;threadId=19:7daad1b53c6e4ec5a376e49632050dd5@thread.tacv2&amp;groupId=8b3d2e16-49a5-42ac-90ce-42ebf3ab8d95" TargetMode="External"/><Relationship Id="rId93" Type="http://schemas.openxmlformats.org/officeDocument/2006/relationships/hyperlink" Target="https://raw.githubusercontent.com/AdamM-AU/COSC2196_A3/master/Meetings/Videos/Meeting7.mp4" TargetMode="External"/><Relationship Id="rId98" Type="http://schemas.openxmlformats.org/officeDocument/2006/relationships/hyperlink" Target="https://teams.microsoft.com/l/file/BDA81E45-3D5A-4673-BB0F-05EB341E140A?tenantId=d1323671-cdbe-4417-b4d4-bdb24b51316b&amp;fileType=docx&amp;objectUrl=https%3A%2F%2Frmiteduau.sharepoint.com%2Fsites%2FPlaceholderforfurtherdiscussion%2FShared%20Documents%2FMeetings%2FActions%20meeting%207%2026.11.20.docx&amp;baseUrl=https%3A%2F%2Frmiteduau.sharepoint.com%2Fsites%2FPlaceholderforfurtherdiscussion&amp;serviceName=teams&amp;threadId=19:7daad1b53c6e4ec5a376e49632050dd5@thread.tacv2&amp;groupId=8b3d2e16-49a5-42ac-90ce-42ebf3ab8d95"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s://channon87.github.io/COSC2196-Assessment-1/" TargetMode="External"/><Relationship Id="rId67" Type="http://schemas.openxmlformats.org/officeDocument/2006/relationships/hyperlink" Target="https://raw.githubusercontent.com/AdamM-AU/COSC2196_A3/master/Meetings/Actions/Actions%20meeting%202%2004.11.20.docx" TargetMode="Externa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62" Type="http://schemas.openxmlformats.org/officeDocument/2006/relationships/hyperlink" Target="https://web.microsoftstream.com/video/8286637e-a0c5-4155-b62c-eafe8ec220d7" TargetMode="External"/><Relationship Id="rId83" Type="http://schemas.openxmlformats.org/officeDocument/2006/relationships/hyperlink" Target="https://raw.githubusercontent.com/AdamM-AU/COSC2196_A3/master/Meetings/Actions/actions%20meeting%204%2017.11.20.docx" TargetMode="External"/><Relationship Id="rId88" Type="http://schemas.openxmlformats.org/officeDocument/2006/relationships/hyperlink" Target="https://raw.githubusercontent.com/AdamM-AU/COSC2196_A3/master/Meetings/Agendas/Agenda%20meeting%205%2024.11.20.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44</Pages>
  <Words>14942</Words>
  <Characters>85170</Characters>
  <Application>Microsoft Office Word</Application>
  <DocSecurity>0</DocSecurity>
  <Lines>709</Lines>
  <Paragraphs>199</Paragraphs>
  <ScaleCrop>false</ScaleCrop>
  <Company/>
  <LinksUpToDate>false</LinksUpToDate>
  <CharactersWithSpaces>99913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